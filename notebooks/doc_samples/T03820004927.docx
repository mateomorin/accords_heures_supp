
<file path=[Content_Types].xml><?xml version="1.0" encoding="utf-8"?>
<Types xmlns="http://schemas.openxmlformats.org/package/2006/content-types">
  <Default ContentType="image/jpeg" Extension="jpeg"/>
  <Default ContentType="image/jpeg" Extension="jp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48400F" w:rsidR="0048400F" w:rsidRDefault="0048400F">
      <w:pPr>
        <w:jc w:val="center"/>
        <w:rPr>
          <w:rFonts w:cstheme="minorHAnsi"/>
          <w:b/>
          <w:smallCaps/>
          <w:sz w:val="36"/>
          <w:szCs w:val="36"/>
        </w:rPr>
      </w:pPr>
      <w:r>
        <w:rPr>
          <w:rFonts w:cstheme="minorHAnsi"/>
          <w:b/>
          <w:smallCaps/>
          <w:sz w:val="36"/>
          <w:szCs w:val="36"/>
        </w:rPr>
        <w:t xml:space="preserve">accord d’entreprise relatif au contingent d’heures supplementaires </w:t>
      </w:r>
      <w:r>
        <w:rPr>
          <w:rFonts w:cstheme="minorHAnsi"/>
          <w:b/>
          <w:smallCaps/>
          <w:sz w:val="36"/>
          <w:szCs w:val="36"/>
        </w:rPr>
        <w:br/>
        <w:t xml:space="preserve">et à l’organisation des petits déplacements </w:t>
      </w:r>
    </w:p>
    <w:p w:rsidP="0048400F" w:rsidR="0048400F" w:rsidRDefault="0048400F">
      <w:pPr>
        <w:spacing w:after="0" w:line="254" w:lineRule="auto"/>
        <w:rPr>
          <w:sz w:val="24"/>
          <w:szCs w:val="24"/>
        </w:rPr>
      </w:pPr>
      <w:r>
        <w:rPr>
          <w:sz w:val="24"/>
          <w:szCs w:val="24"/>
        </w:rPr>
        <w:t>Entre :</w:t>
      </w:r>
    </w:p>
    <w:p w:rsidP="0048400F" w:rsidR="0048400F" w:rsidRDefault="0048400F">
      <w:pPr>
        <w:spacing w:after="0" w:line="254" w:lineRule="auto"/>
      </w:pPr>
      <w:r>
        <w:t xml:space="preserve">La société </w:t>
      </w:r>
      <w:r>
        <w:rPr>
          <w:noProof/>
          <w:lang w:eastAsia="fr-FR"/>
        </w:rPr>
        <w:drawing>
          <wp:inline distB="0" distL="0" distR="0" distT="0">
            <wp:extent cx="523875" cy="266700"/>
            <wp:effectExtent b="0" l="0" r="9525" t="0"/>
            <wp:docPr descr="Anvolia-Logo"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nvolia-Logo" id="0" name="Image 1"/>
                    <pic:cNvPicPr>
                      <a:picLocks noChangeArrowheads="1" noChangeAspect="1"/>
                    </pic:cNvPicPr>
                  </pic:nvPicPr>
                  <pic:blipFill>
                    <a:blip r:embed="rId7">
                      <a:extLst>
                        <a:ext uri="{28A0092B-C50C-407E-A947-70E740481C1C}">
                          <a14:useLocalDpi xmlns:a14="http://schemas.microsoft.com/office/drawing/2010/main" val="0"/>
                        </a:ext>
                      </a:extLst>
                    </a:blip>
                    <a:srcRect b="42075"/>
                    <a:stretch>
                      <a:fillRect/>
                    </a:stretch>
                  </pic:blipFill>
                  <pic:spPr bwMode="auto">
                    <a:xfrm>
                      <a:off x="0" y="0"/>
                      <a:ext cx="523875" cy="266700"/>
                    </a:xfrm>
                    <a:prstGeom prst="rect">
                      <a:avLst/>
                    </a:prstGeom>
                    <a:noFill/>
                    <a:ln>
                      <a:noFill/>
                    </a:ln>
                  </pic:spPr>
                </pic:pic>
              </a:graphicData>
            </a:graphic>
          </wp:inline>
        </w:drawing>
      </w:r>
      <w:r>
        <w:t xml:space="preserve"> 69 , SAS au capital de 40 000€,</w:t>
      </w:r>
    </w:p>
    <w:p w:rsidP="0048400F" w:rsidR="0048400F" w:rsidRDefault="0048400F">
      <w:pPr>
        <w:spacing w:after="0" w:line="254" w:lineRule="auto"/>
        <w:jc w:val="both"/>
      </w:pPr>
      <w:r>
        <w:t xml:space="preserve">dont le siège social est situé </w:t>
      </w:r>
      <w:r w:rsidRPr="0048400F">
        <w:t xml:space="preserve">69 bis rue de </w:t>
      </w:r>
      <w:proofErr w:type="spellStart"/>
      <w:r w:rsidRPr="0048400F">
        <w:t>Malacombe</w:t>
      </w:r>
      <w:proofErr w:type="spellEnd"/>
      <w:r w:rsidRPr="0048400F">
        <w:t xml:space="preserve"> – Le Parc des Alpes – 38070 SAINT QUENTIN FALLAVIER</w:t>
      </w:r>
    </w:p>
    <w:p w:rsidP="0048400F" w:rsidR="0048400F" w:rsidRDefault="0048400F">
      <w:pPr>
        <w:spacing w:after="0" w:line="254" w:lineRule="auto"/>
        <w:jc w:val="both"/>
      </w:pPr>
      <w:r>
        <w:t xml:space="preserve">immatriculée au RCS de Lyon, sous le numéro </w:t>
      </w:r>
      <w:r w:rsidR="00CC48DA">
        <w:t>499 375 756</w:t>
      </w:r>
      <w:r>
        <w:t xml:space="preserve">, code APE 4322B, </w:t>
      </w:r>
    </w:p>
    <w:p w:rsidP="0048400F" w:rsidR="0048400F" w:rsidRDefault="0048400F">
      <w:pPr>
        <w:spacing w:after="0"/>
      </w:pPr>
      <w:r>
        <w:t>représentée, en sa qualité de Président</w:t>
      </w:r>
    </w:p>
    <w:p w:rsidP="0048400F" w:rsidR="0048400F" w:rsidRDefault="0048400F">
      <w:pPr>
        <w:jc w:val="both"/>
        <w:rPr>
          <w:sz w:val="10"/>
          <w:szCs w:val="10"/>
        </w:rPr>
      </w:pPr>
    </w:p>
    <w:p w:rsidP="0048400F" w:rsidR="0048400F" w:rsidRDefault="0048400F">
      <w:pPr>
        <w:jc w:val="both"/>
      </w:pPr>
      <w:r>
        <w:t xml:space="preserve">Et </w:t>
      </w:r>
    </w:p>
    <w:p w:rsidP="0048400F" w:rsidR="0048400F" w:rsidRDefault="0048400F">
      <w:pPr>
        <w:spacing w:after="0"/>
        <w:jc w:val="both"/>
      </w:pPr>
      <w:r>
        <w:t xml:space="preserve">Monsieur </w:t>
      </w:r>
    </w:p>
    <w:p w:rsidP="0048400F" w:rsidR="0048400F" w:rsidRDefault="0048400F">
      <w:pPr>
        <w:spacing w:after="0"/>
        <w:jc w:val="both"/>
      </w:pPr>
      <w:r>
        <w:t xml:space="preserve">En qualité de </w:t>
      </w:r>
      <w:r>
        <w:rPr>
          <w:b/>
        </w:rPr>
        <w:t>salarié mandaté</w:t>
      </w:r>
      <w:r>
        <w:t xml:space="preserve"> par l’organisation syndicales </w:t>
      </w:r>
      <w:r>
        <w:rPr>
          <w:b/>
        </w:rPr>
        <w:t>FO</w:t>
      </w:r>
    </w:p>
    <w:p w:rsidP="0048400F" w:rsidR="0048400F" w:rsidRDefault="0048400F">
      <w:pPr>
        <w:spacing w:after="0"/>
        <w:jc w:val="both"/>
      </w:pPr>
    </w:p>
    <w:p w:rsidP="0048400F" w:rsidR="0048400F" w:rsidRDefault="0048400F">
      <w:pPr>
        <w:spacing w:after="0" w:line="240" w:lineRule="auto"/>
        <w:jc w:val="both"/>
      </w:pPr>
      <w:r>
        <w:rPr>
          <w:b/>
        </w:rPr>
        <w:t>Préambule</w:t>
      </w:r>
      <w:r>
        <w:t xml:space="preserve"> </w:t>
      </w:r>
    </w:p>
    <w:p w:rsidP="0048400F" w:rsidR="0048400F" w:rsidRDefault="0048400F">
      <w:pPr>
        <w:spacing w:after="0" w:line="240" w:lineRule="auto"/>
        <w:jc w:val="both"/>
        <w:rPr>
          <w:sz w:val="10"/>
          <w:szCs w:val="10"/>
        </w:rPr>
      </w:pPr>
    </w:p>
    <w:p w:rsidP="0048400F" w:rsidR="0048400F" w:rsidRDefault="0048400F">
      <w:pPr>
        <w:spacing w:after="0" w:line="240" w:lineRule="auto"/>
        <w:jc w:val="both"/>
      </w:pPr>
      <w:r>
        <w:t>Depuis le 1</w:t>
      </w:r>
      <w:r>
        <w:rPr>
          <w:vertAlign w:val="superscript"/>
        </w:rPr>
        <w:t>er</w:t>
      </w:r>
      <w:r>
        <w:t xml:space="preserve"> janvier 2019, l’entreprise a fait évoluer certaines de ses pratiques, afin de se mettre en conformité avec la nouvelle rédaction de la Convention collective nationale des Ouvriers du 8 octobre 1990 révisée le 7 mars 2018. Toutefois, cette nouvelle rédaction vient d’être remise en cause. </w:t>
      </w:r>
    </w:p>
    <w:p w:rsidP="0048400F" w:rsidR="0048400F" w:rsidRDefault="0048400F">
      <w:pPr>
        <w:spacing w:after="0" w:line="240" w:lineRule="auto"/>
        <w:jc w:val="both"/>
      </w:pPr>
    </w:p>
    <w:p w:rsidP="0048400F" w:rsidR="0048400F" w:rsidRDefault="0048400F">
      <w:pPr>
        <w:spacing w:after="120" w:line="240" w:lineRule="auto"/>
        <w:jc w:val="both"/>
      </w:pPr>
      <w:r>
        <w:t>Partant du constat que l’activité de l’entreprise nécessite de conserver à son niveau les avancées importantes issues du texte révisé, tant pour les salariés que pour l’entreprise, et soucieuses de préserver cet équilibre global, les parties ont décidé :</w:t>
      </w:r>
    </w:p>
    <w:p w:rsidP="0048400F" w:rsidR="0048400F" w:rsidRDefault="0048400F">
      <w:pPr>
        <w:pStyle w:val="Paragraphedeliste"/>
        <w:numPr>
          <w:ilvl w:val="0"/>
          <w:numId w:val="5"/>
        </w:numPr>
        <w:spacing w:after="120" w:line="240" w:lineRule="auto"/>
        <w:jc w:val="both"/>
      </w:pPr>
      <w:r>
        <w:t xml:space="preserve">de maintenir  le contingent d’heures supplémentaires à un niveau élevé, </w:t>
      </w:r>
    </w:p>
    <w:p w:rsidP="0048400F" w:rsidR="0048400F" w:rsidRDefault="0048400F">
      <w:pPr>
        <w:pStyle w:val="Paragraphedeliste"/>
        <w:numPr>
          <w:ilvl w:val="0"/>
          <w:numId w:val="5"/>
        </w:numPr>
        <w:spacing w:after="120" w:line="240" w:lineRule="auto"/>
        <w:jc w:val="both"/>
      </w:pPr>
      <w:r>
        <w:t>et d’aménager le régime des petits déplacements applicable à l’entreprise.</w:t>
      </w:r>
    </w:p>
    <w:p w:rsidP="0048400F" w:rsidR="0048400F" w:rsidRDefault="0048400F">
      <w:pPr>
        <w:spacing w:after="120" w:line="240" w:lineRule="auto"/>
        <w:jc w:val="both"/>
      </w:pPr>
      <w:r>
        <w:t xml:space="preserve">Il est convenu ce qui suit : </w:t>
      </w:r>
    </w:p>
    <w:p w:rsidP="0048400F" w:rsidR="0048400F" w:rsidRDefault="0048400F">
      <w:pPr>
        <w:pStyle w:val="Paragraphedeliste"/>
        <w:spacing w:after="0" w:before="100" w:beforeAutospacing="1" w:line="240" w:lineRule="auto"/>
        <w:ind w:left="0"/>
        <w:jc w:val="both"/>
        <w:rPr>
          <w:b/>
          <w:smallCaps/>
          <w:sz w:val="24"/>
          <w:szCs w:val="24"/>
        </w:rPr>
      </w:pPr>
      <w:r>
        <w:rPr>
          <w:b/>
          <w:smallCaps/>
          <w:sz w:val="24"/>
          <w:szCs w:val="24"/>
        </w:rPr>
        <w:t xml:space="preserve">Article 1 : Heures supplémentaires </w:t>
      </w:r>
    </w:p>
    <w:p w:rsidP="0048400F" w:rsidR="0048400F" w:rsidRDefault="0048400F">
      <w:pPr>
        <w:pStyle w:val="Paragraphedeliste"/>
        <w:spacing w:after="0" w:before="100" w:beforeAutospacing="1" w:line="240" w:lineRule="auto"/>
        <w:ind w:left="0"/>
        <w:jc w:val="both"/>
        <w:rPr>
          <w:b/>
          <w:smallCaps/>
          <w:sz w:val="18"/>
          <w:szCs w:val="18"/>
        </w:rPr>
      </w:pPr>
    </w:p>
    <w:p w:rsidP="0048400F" w:rsidR="0048400F" w:rsidRDefault="0048400F">
      <w:pPr>
        <w:pStyle w:val="Paragraphedeliste"/>
        <w:spacing w:after="0" w:before="100" w:beforeAutospacing="1" w:line="240" w:lineRule="auto"/>
        <w:ind w:left="0"/>
        <w:jc w:val="both"/>
        <w:rPr>
          <w:b/>
          <w:u w:val="single"/>
        </w:rPr>
      </w:pPr>
      <w:r>
        <w:rPr>
          <w:b/>
          <w:u w:val="single"/>
        </w:rPr>
        <w:t xml:space="preserve">Article 1-1 : Contingent d’heures supplémentaires </w:t>
      </w:r>
    </w:p>
    <w:p w:rsidP="0048400F" w:rsidR="0048400F" w:rsidRDefault="0048400F">
      <w:pPr>
        <w:spacing w:after="0" w:line="254" w:lineRule="auto"/>
        <w:jc w:val="both"/>
      </w:pPr>
      <w:r>
        <w:t xml:space="preserve">A compter du 01 Janvier 2019, le contingent d’heures supplémentaires applicable à l’ensemble des salariés de l’entreprise (Ouvriers, Etam et Cadres), est de 300 heures. </w:t>
      </w:r>
    </w:p>
    <w:p w:rsidP="0048400F" w:rsidR="0048400F" w:rsidRDefault="0048400F">
      <w:pPr>
        <w:spacing w:after="0" w:line="254" w:lineRule="auto"/>
        <w:jc w:val="both"/>
      </w:pPr>
    </w:p>
    <w:p w:rsidP="0048400F" w:rsidR="0048400F" w:rsidRDefault="0048400F">
      <w:pPr>
        <w:spacing w:after="0" w:line="254" w:lineRule="auto"/>
        <w:jc w:val="both"/>
        <w:rPr>
          <w:b/>
          <w:u w:val="single"/>
        </w:rPr>
      </w:pPr>
      <w:r>
        <w:rPr>
          <w:b/>
          <w:u w:val="single"/>
        </w:rPr>
        <w:t>Article 1-2 : Majorations applicables aux heures supplémentaires</w:t>
      </w:r>
      <w:r>
        <w:rPr>
          <w:b/>
        </w:rPr>
        <w:t xml:space="preserve"> </w:t>
      </w:r>
    </w:p>
    <w:p w:rsidP="0048400F" w:rsidR="0048400F" w:rsidRDefault="0048400F">
      <w:pPr>
        <w:spacing w:line="240" w:lineRule="auto"/>
        <w:jc w:val="both"/>
      </w:pPr>
      <w:r>
        <w:t xml:space="preserve">Conformément aux dispositions légales et conventionnelles actuellement en vigueur, les heures supplémentaires effectuées au-delà de la durée hebdomadaire de travail de 35 heures par semaine ouvrent droit à une majoration de : </w:t>
      </w:r>
    </w:p>
    <w:p w:rsidP="0048400F" w:rsidR="0048400F" w:rsidRDefault="0048400F">
      <w:pPr>
        <w:pStyle w:val="Paragraphedeliste"/>
        <w:numPr>
          <w:ilvl w:val="0"/>
          <w:numId w:val="6"/>
        </w:numPr>
        <w:spacing w:after="0" w:line="276" w:lineRule="auto"/>
        <w:ind w:hanging="357" w:left="714"/>
        <w:jc w:val="both"/>
        <w:rPr>
          <w:u w:val="single"/>
        </w:rPr>
      </w:pPr>
      <w:r>
        <w:t>25% du salaire horaire effectif pour les 8 premières heures,</w:t>
      </w:r>
    </w:p>
    <w:p w:rsidP="0048400F" w:rsidR="0048400F" w:rsidRDefault="0048400F">
      <w:pPr>
        <w:pStyle w:val="Paragraphedeliste"/>
        <w:numPr>
          <w:ilvl w:val="0"/>
          <w:numId w:val="6"/>
        </w:numPr>
        <w:spacing w:after="0" w:line="276" w:lineRule="auto"/>
        <w:ind w:hanging="357" w:left="714"/>
        <w:jc w:val="both"/>
        <w:rPr>
          <w:u w:val="single"/>
        </w:rPr>
      </w:pPr>
      <w:r>
        <w:t>et 50% du salaire horaire effectif au-delà de la 8</w:t>
      </w:r>
      <w:r>
        <w:rPr>
          <w:vertAlign w:val="superscript"/>
        </w:rPr>
        <w:t>ème</w:t>
      </w:r>
      <w:r>
        <w:t xml:space="preserve"> heure.</w:t>
      </w:r>
    </w:p>
    <w:p w:rsidP="0048400F" w:rsidR="0048400F" w:rsidRDefault="0048400F">
      <w:pPr>
        <w:pStyle w:val="Paragraphedeliste"/>
        <w:spacing w:after="240" w:before="360" w:line="240" w:lineRule="auto"/>
        <w:ind w:left="0"/>
        <w:jc w:val="both"/>
        <w:rPr>
          <w:b/>
          <w:smallCaps/>
          <w:sz w:val="24"/>
          <w:szCs w:val="24"/>
        </w:rPr>
      </w:pPr>
      <w:r>
        <w:rPr>
          <w:b/>
          <w:smallCaps/>
          <w:sz w:val="24"/>
          <w:szCs w:val="24"/>
        </w:rPr>
        <w:lastRenderedPageBreak/>
        <w:t>Article 2 : Petits déplacements</w:t>
      </w:r>
    </w:p>
    <w:p w:rsidP="0048400F" w:rsidR="0048400F" w:rsidRDefault="0048400F">
      <w:pPr>
        <w:pStyle w:val="Paragraphedeliste"/>
        <w:spacing w:after="240" w:before="360" w:line="240" w:lineRule="auto"/>
        <w:ind w:left="0"/>
        <w:jc w:val="both"/>
        <w:rPr>
          <w:b/>
          <w:smallCaps/>
          <w:sz w:val="24"/>
          <w:szCs w:val="24"/>
        </w:rPr>
      </w:pPr>
    </w:p>
    <w:p w:rsidP="0048400F" w:rsidR="0048400F" w:rsidRDefault="0048400F">
      <w:pPr>
        <w:pStyle w:val="Paragraphedeliste"/>
        <w:spacing w:after="240" w:before="360" w:line="240" w:lineRule="auto"/>
        <w:ind w:left="0"/>
        <w:jc w:val="both"/>
        <w:rPr>
          <w:b/>
          <w:u w:val="single"/>
        </w:rPr>
      </w:pPr>
      <w:r>
        <w:rPr>
          <w:b/>
          <w:u w:val="single"/>
        </w:rPr>
        <w:t xml:space="preserve">Article 2-1 : Salariés concernés </w:t>
      </w:r>
    </w:p>
    <w:p w:rsidP="0048400F" w:rsidR="0048400F" w:rsidRDefault="0048400F">
      <w:pPr>
        <w:spacing w:before="120" w:line="240" w:lineRule="auto"/>
        <w:jc w:val="both"/>
      </w:pPr>
      <w:r>
        <w:t>Les ouvriers non sédentaires de l’entreprise bénéficient du régime des petits déplacements dans les conditions prévues par les articles VIII-11 et suivants de la Convention collective nationale des Ouvriers du Bâtiment du 8 octobre 1990, sous réserve des précisions et adaptations apportées par le présent accord.</w:t>
      </w:r>
    </w:p>
    <w:p w:rsidP="0048400F" w:rsidR="0048400F" w:rsidRDefault="0048400F">
      <w:pPr>
        <w:pStyle w:val="Paragraphedeliste"/>
        <w:spacing w:after="240" w:before="360" w:line="240" w:lineRule="auto"/>
        <w:ind w:left="0"/>
        <w:jc w:val="both"/>
        <w:rPr>
          <w:b/>
          <w:u w:val="single"/>
        </w:rPr>
      </w:pPr>
      <w:r>
        <w:rPr>
          <w:b/>
          <w:u w:val="single"/>
        </w:rPr>
        <w:t xml:space="preserve">Article 2-2 : Zones concentriques </w:t>
      </w:r>
    </w:p>
    <w:p w:rsidP="0048400F" w:rsidR="0048400F" w:rsidRDefault="0048400F">
      <w:pPr>
        <w:spacing w:before="120" w:line="240" w:lineRule="auto"/>
        <w:jc w:val="both"/>
        <w:rPr>
          <w:rFonts w:cs="Times New Roman" w:eastAsia="Calibri"/>
          <w:sz w:val="18"/>
        </w:rPr>
      </w:pPr>
      <w:r>
        <w:t>Il est institué un système de zones concentriques dont les limites sont distantes entre elles de 10 km mesurés</w:t>
      </w:r>
      <w:r>
        <w:rPr>
          <w:rFonts w:cs="Times New Roman" w:eastAsia="Calibri"/>
          <w:sz w:val="18"/>
        </w:rPr>
        <w:t xml:space="preserve"> </w:t>
      </w:r>
      <w:r>
        <w:rPr>
          <w:rFonts w:cs="Arial" w:eastAsia="Calibri"/>
          <w:szCs w:val="20"/>
        </w:rPr>
        <w:t>au moyen d’un site internet reconnu de calcul d’itinéraire</w:t>
      </w:r>
      <w:r>
        <w:rPr>
          <w:rFonts w:cs="Times New Roman" w:eastAsia="Calibri"/>
          <w:sz w:val="18"/>
        </w:rPr>
        <w:t>.</w:t>
      </w:r>
    </w:p>
    <w:p w:rsidP="0048400F" w:rsidR="0048400F" w:rsidRDefault="0048400F">
      <w:pPr>
        <w:spacing w:after="120" w:line="240" w:lineRule="auto"/>
        <w:jc w:val="both"/>
      </w:pPr>
      <w:r>
        <w:t>Le nombre de zones concentriques, permettant de déterminer les indemnités dues, est de cinq. La première zone est définie par une limite de 10 km, mesurée selon les modalités prévues ci-dessus, dont le centre est le point de départ des petits déplacements.</w:t>
      </w:r>
    </w:p>
    <w:p w:rsidP="0048400F" w:rsidR="0048400F" w:rsidRDefault="0048400F">
      <w:pPr>
        <w:spacing w:before="120" w:line="240" w:lineRule="auto"/>
        <w:jc w:val="both"/>
      </w:pPr>
      <w:r>
        <w:t>Les montants des indemnités de petits déplacements auxquels l’ouvrier a droit sont ceux de la zone dans laquelle se situe le chantier sur lequel il travaille. Au cas où une ou plusieurs limites de zones passent à l’intérieur du chantier, la zone prise en considération est celle où se situe le lieu de travail de l’ouvrier ou celle qui lui est la plus favorable, pour le cas où il travaille sur deux zones.</w:t>
      </w:r>
    </w:p>
    <w:p w:rsidP="0048400F" w:rsidR="0048400F" w:rsidRDefault="0048400F">
      <w:pPr>
        <w:pStyle w:val="Paragraphedeliste"/>
        <w:spacing w:after="240" w:before="360" w:line="240" w:lineRule="auto"/>
        <w:ind w:left="0"/>
        <w:jc w:val="both"/>
        <w:rPr>
          <w:b/>
          <w:u w:val="single"/>
        </w:rPr>
      </w:pPr>
      <w:r>
        <w:rPr>
          <w:b/>
          <w:u w:val="single"/>
        </w:rPr>
        <w:t>Article 2-3 : Indemnité de trajet</w:t>
      </w:r>
    </w:p>
    <w:p w:rsidP="0048400F" w:rsidR="0048400F" w:rsidRDefault="0048400F">
      <w:pPr>
        <w:spacing w:line="240" w:lineRule="auto"/>
        <w:jc w:val="both"/>
      </w:pPr>
      <w:r>
        <w:t xml:space="preserve">Le trajet correspond à la nécessité de se rendre quotidiennement sur le chantier, avant la journée de travail, et d’en revenir, après la journée de travail est indemnisé par le versement d’une indemnité de trajet. </w:t>
      </w:r>
    </w:p>
    <w:p w:rsidP="0048400F" w:rsidR="0048400F" w:rsidRDefault="0048400F">
      <w:pPr>
        <w:spacing w:line="240" w:lineRule="auto"/>
        <w:jc w:val="both"/>
      </w:pPr>
      <w:r>
        <w:t>Ainsi, en contrepartie de la mobilité du lieu de travail, inhérente à l’emploi sur chantier, l’indemnité de trajet a pour objet d’indemniser forfaitairement l’amplitude que représente pour l’ouvrier le trajet nécessaire pour se rendre quotidiennement sur le chantier avant le début de la journée de travail et d’en revenir après la journée de travail.</w:t>
      </w:r>
    </w:p>
    <w:p w:rsidP="0048400F" w:rsidR="0048400F" w:rsidRDefault="0048400F">
      <w:pPr>
        <w:spacing w:line="240" w:lineRule="auto"/>
        <w:jc w:val="both"/>
      </w:pPr>
      <w:r>
        <w:t>L’indemnité de trajet n’est pas due lorsque l’ouvrier est logé gratuitement par l’entreprise sur le chantier ou à proximité immédiate du chantier ou lorsque le temps de trajet est rémunéré en temps de travail.</w:t>
      </w:r>
    </w:p>
    <w:p w:rsidP="0048400F" w:rsidR="0048400F" w:rsidRDefault="0048400F">
      <w:pPr>
        <w:pStyle w:val="Paragraphedeliste"/>
        <w:spacing w:after="240" w:before="360" w:line="240" w:lineRule="auto"/>
        <w:ind w:left="0"/>
        <w:jc w:val="both"/>
        <w:rPr>
          <w:b/>
          <w:u w:val="single"/>
        </w:rPr>
      </w:pPr>
      <w:r>
        <w:rPr>
          <w:b/>
          <w:u w:val="single"/>
        </w:rPr>
        <w:t>Article 2-4 : Indemnité de repas</w:t>
      </w:r>
    </w:p>
    <w:p w:rsidP="0048400F" w:rsidR="0048400F" w:rsidRDefault="0048400F" w:rsidRPr="00173D0D">
      <w:pPr>
        <w:pStyle w:val="Paragraphedeliste"/>
        <w:spacing w:after="240" w:before="360" w:line="240" w:lineRule="auto"/>
        <w:ind w:left="0"/>
        <w:jc w:val="both"/>
        <w:rPr>
          <w:b/>
          <w:sz w:val="10"/>
          <w:szCs w:val="10"/>
          <w:u w:val="single"/>
        </w:rPr>
      </w:pPr>
    </w:p>
    <w:p w:rsidP="0048400F" w:rsidR="0048400F" w:rsidRDefault="0048400F">
      <w:pPr>
        <w:pStyle w:val="Paragraphedeliste"/>
        <w:spacing w:line="240" w:lineRule="auto"/>
        <w:ind w:left="0"/>
        <w:jc w:val="both"/>
      </w:pPr>
      <w:r>
        <w:t xml:space="preserve">L’indemnité de repas a pour objet d’indemniser l’ouvrier mis, pour des raisons de service, dans l’impossibilité de regagner son domicile et qui prend son déjeuner en dehors de sa résidence habituelle, du supplément de frais ainsi occasionné. </w:t>
      </w:r>
    </w:p>
    <w:p w:rsidP="0048400F" w:rsidR="0048400F" w:rsidRDefault="0048400F">
      <w:pPr>
        <w:pStyle w:val="Paragraphedeliste"/>
        <w:spacing w:after="120" w:before="120" w:line="240" w:lineRule="auto"/>
        <w:ind w:left="0"/>
        <w:jc w:val="both"/>
      </w:pPr>
      <w:r>
        <w:t xml:space="preserve">L’indemnité de repas n’est pas due par l’employeur lorsque : </w:t>
      </w:r>
    </w:p>
    <w:p w:rsidP="0048400F" w:rsidR="0048400F" w:rsidRDefault="0048400F">
      <w:pPr>
        <w:pStyle w:val="Paragraphedeliste"/>
        <w:numPr>
          <w:ilvl w:val="0"/>
          <w:numId w:val="7"/>
        </w:numPr>
        <w:spacing w:after="120" w:before="120" w:line="240" w:lineRule="auto"/>
        <w:ind w:hanging="357" w:left="714"/>
        <w:jc w:val="both"/>
      </w:pPr>
      <w:r>
        <w:t xml:space="preserve">L’ouvrier prend effectivement son repas à sa résidence habituelle ; </w:t>
      </w:r>
    </w:p>
    <w:p w:rsidP="0048400F" w:rsidR="0048400F" w:rsidRDefault="0048400F">
      <w:pPr>
        <w:pStyle w:val="Paragraphedeliste"/>
        <w:numPr>
          <w:ilvl w:val="0"/>
          <w:numId w:val="7"/>
        </w:numPr>
        <w:spacing w:after="120" w:before="120" w:line="240" w:lineRule="auto"/>
        <w:ind w:hanging="357" w:left="714"/>
        <w:jc w:val="both"/>
      </w:pPr>
      <w:r>
        <w:t xml:space="preserve">Un restaurant d’entreprise existe sur le chantier et le repas est fourni avec une participation financière de l’entreprise égale au montant de l’indemnité de repas ; </w:t>
      </w:r>
    </w:p>
    <w:p w:rsidP="0048400F" w:rsidR="0048400F" w:rsidRDefault="0048400F">
      <w:pPr>
        <w:pStyle w:val="Paragraphedeliste"/>
        <w:numPr>
          <w:ilvl w:val="0"/>
          <w:numId w:val="7"/>
        </w:numPr>
        <w:spacing w:after="120" w:before="120" w:line="240" w:lineRule="auto"/>
        <w:ind w:hanging="357" w:left="714"/>
        <w:jc w:val="both"/>
      </w:pPr>
      <w:r>
        <w:lastRenderedPageBreak/>
        <w:t xml:space="preserve">Le repas est fourni gratuitement ou avec une participation financière de l’entreprise égale au montant de l’indemnité de repas. </w:t>
      </w:r>
    </w:p>
    <w:p w:rsidP="0048400F" w:rsidR="0048400F" w:rsidRDefault="0048400F">
      <w:pPr>
        <w:pStyle w:val="Paragraphedeliste"/>
        <w:spacing w:after="0" w:line="240" w:lineRule="auto"/>
        <w:ind w:left="0"/>
        <w:jc w:val="both"/>
        <w:rPr>
          <w:b/>
          <w:smallCaps/>
          <w:sz w:val="24"/>
          <w:szCs w:val="24"/>
        </w:rPr>
      </w:pPr>
    </w:p>
    <w:p w:rsidP="0048400F" w:rsidR="0048400F" w:rsidRDefault="0048400F">
      <w:pPr>
        <w:pStyle w:val="Paragraphedeliste"/>
        <w:spacing w:after="0" w:line="240" w:lineRule="auto"/>
        <w:ind w:left="0"/>
        <w:jc w:val="both"/>
        <w:rPr>
          <w:b/>
          <w:smallCaps/>
          <w:sz w:val="24"/>
          <w:szCs w:val="24"/>
        </w:rPr>
      </w:pPr>
      <w:r>
        <w:rPr>
          <w:b/>
          <w:smallCaps/>
          <w:sz w:val="24"/>
          <w:szCs w:val="24"/>
        </w:rPr>
        <w:t>Article 3 : Durée de l’accord – date d’effet</w:t>
      </w:r>
    </w:p>
    <w:p w:rsidP="0048400F" w:rsidR="0048400F" w:rsidRDefault="0048400F">
      <w:pPr>
        <w:pStyle w:val="Paragraphedeliste"/>
        <w:spacing w:after="0" w:line="240" w:lineRule="auto"/>
        <w:ind w:left="0"/>
        <w:jc w:val="both"/>
        <w:rPr>
          <w:b/>
          <w:smallCaps/>
          <w:sz w:val="16"/>
          <w:szCs w:val="16"/>
        </w:rPr>
      </w:pPr>
    </w:p>
    <w:p w:rsidP="0048400F" w:rsidR="0048400F" w:rsidRDefault="0048400F">
      <w:pPr>
        <w:pStyle w:val="Paragraphedeliste"/>
        <w:spacing w:after="0" w:line="240" w:lineRule="auto"/>
        <w:ind w:left="0"/>
        <w:jc w:val="both"/>
      </w:pPr>
      <w:r>
        <w:t>Le présent accord est conclu pour une durée indéterminée. Il entrera en vigueur à compter du jour qui suit son dépôt selon les modalités ci-après exposées.</w:t>
      </w:r>
    </w:p>
    <w:p w:rsidP="0048400F" w:rsidR="0048400F" w:rsidRDefault="0048400F">
      <w:pPr>
        <w:pStyle w:val="Paragraphedeliste"/>
        <w:spacing w:after="0" w:line="240" w:lineRule="auto"/>
        <w:ind w:left="0"/>
        <w:jc w:val="both"/>
        <w:rPr>
          <w:sz w:val="16"/>
          <w:szCs w:val="16"/>
        </w:rPr>
      </w:pPr>
    </w:p>
    <w:p w:rsidP="0048400F" w:rsidR="0048400F" w:rsidRDefault="0048400F">
      <w:pPr>
        <w:pStyle w:val="Paragraphedeliste"/>
        <w:spacing w:after="0" w:line="240" w:lineRule="auto"/>
        <w:ind w:left="0"/>
        <w:jc w:val="both"/>
        <w:rPr>
          <w:b/>
          <w:smallCaps/>
          <w:sz w:val="24"/>
          <w:szCs w:val="24"/>
        </w:rPr>
      </w:pPr>
      <w:r>
        <w:rPr>
          <w:b/>
          <w:smallCaps/>
          <w:sz w:val="24"/>
          <w:szCs w:val="24"/>
        </w:rPr>
        <w:t>Article 4 : Suivi de l’accord</w:t>
      </w:r>
    </w:p>
    <w:p w:rsidP="0048400F" w:rsidR="0048400F" w:rsidRDefault="0048400F">
      <w:pPr>
        <w:pStyle w:val="Paragraphedeliste"/>
        <w:spacing w:after="0" w:line="240" w:lineRule="auto"/>
        <w:ind w:left="0"/>
        <w:jc w:val="both"/>
        <w:rPr>
          <w:b/>
          <w:smallCaps/>
          <w:sz w:val="16"/>
          <w:szCs w:val="16"/>
        </w:rPr>
      </w:pPr>
    </w:p>
    <w:p w:rsidP="0048400F" w:rsidR="0048400F" w:rsidRDefault="0048400F">
      <w:pPr>
        <w:pStyle w:val="Paragraphedeliste"/>
        <w:spacing w:after="0" w:line="240" w:lineRule="auto"/>
        <w:ind w:left="0"/>
        <w:jc w:val="both"/>
      </w:pPr>
      <w:r>
        <w:t>Les parties signataires du présent accord se réuniront chaque année pour faire un bilan de l’application de cet accord.</w:t>
      </w:r>
    </w:p>
    <w:p w:rsidP="0048400F" w:rsidR="0048400F" w:rsidRDefault="0048400F">
      <w:pPr>
        <w:pStyle w:val="Paragraphedeliste"/>
        <w:spacing w:after="0" w:line="240" w:lineRule="auto"/>
        <w:ind w:left="0"/>
        <w:jc w:val="both"/>
        <w:rPr>
          <w:sz w:val="16"/>
          <w:szCs w:val="16"/>
        </w:rPr>
      </w:pPr>
    </w:p>
    <w:p w:rsidP="0048400F" w:rsidR="0048400F" w:rsidRDefault="0048400F">
      <w:pPr>
        <w:spacing w:after="0" w:line="240" w:lineRule="auto"/>
        <w:jc w:val="both"/>
        <w:rPr>
          <w:b/>
          <w:smallCaps/>
          <w:sz w:val="24"/>
          <w:szCs w:val="24"/>
        </w:rPr>
      </w:pPr>
      <w:r>
        <w:rPr>
          <w:b/>
          <w:smallCaps/>
          <w:sz w:val="24"/>
          <w:szCs w:val="24"/>
        </w:rPr>
        <w:t xml:space="preserve">Article 5: Formalités </w:t>
      </w:r>
    </w:p>
    <w:p w:rsidP="0048400F" w:rsidR="0048400F" w:rsidRDefault="0048400F">
      <w:pPr>
        <w:spacing w:after="0" w:line="240" w:lineRule="auto"/>
        <w:jc w:val="both"/>
        <w:rPr>
          <w:b/>
          <w:smallCaps/>
          <w:sz w:val="16"/>
          <w:szCs w:val="16"/>
        </w:rPr>
      </w:pPr>
    </w:p>
    <w:p w:rsidP="0048400F" w:rsidR="0048400F" w:rsidRDefault="0048400F">
      <w:pPr>
        <w:pStyle w:val="Paragraphedeliste"/>
        <w:spacing w:after="0" w:line="240" w:lineRule="auto"/>
        <w:ind w:left="0"/>
        <w:jc w:val="both"/>
      </w:pPr>
      <w:r>
        <w:t>Le présent accord devra être approuvé par les salariés à la majorité des suffrages exprimés.</w:t>
      </w:r>
    </w:p>
    <w:p w:rsidP="0048400F" w:rsidR="00CC48DA" w:rsidRDefault="00CC48DA">
      <w:pPr>
        <w:pStyle w:val="Paragraphedeliste"/>
        <w:spacing w:after="0" w:line="240" w:lineRule="auto"/>
        <w:ind w:left="0"/>
        <w:jc w:val="both"/>
      </w:pPr>
    </w:p>
    <w:p w:rsidP="0048400F" w:rsidR="0048400F" w:rsidRDefault="0048400F">
      <w:pPr>
        <w:pStyle w:val="Paragraphedeliste"/>
        <w:spacing w:before="240" w:line="240" w:lineRule="auto"/>
        <w:ind w:left="0"/>
        <w:jc w:val="both"/>
      </w:pPr>
      <w:r>
        <w:t>Le présent accord sera déposé en ligne sur le site du ministère du Travail (</w:t>
      </w:r>
      <w:hyperlink r:id="rId8" w:history="1">
        <w:r>
          <w:rPr>
            <w:rStyle w:val="Lienhypertexte"/>
          </w:rPr>
          <w:t>https://www.teleaccords.travail-emploi.gouv.fr/PortailTeleprocedures/</w:t>
        </w:r>
      </w:hyperlink>
      <w:r>
        <w:t>) par l’entreprise et remis au secrétariat-gref</w:t>
      </w:r>
      <w:r w:rsidR="00CC48DA">
        <w:t xml:space="preserve">fe du Conseil de prud’hommes de </w:t>
      </w:r>
      <w:r w:rsidR="009A0B06">
        <w:t>Vienne</w:t>
      </w:r>
      <w:r w:rsidR="00CC48DA">
        <w:t>.</w:t>
      </w:r>
    </w:p>
    <w:p w:rsidP="0048400F" w:rsidR="00CC48DA" w:rsidRDefault="00CC48DA">
      <w:pPr>
        <w:pStyle w:val="Paragraphedeliste"/>
        <w:spacing w:before="240" w:line="240" w:lineRule="auto"/>
        <w:ind w:left="0"/>
        <w:jc w:val="both"/>
      </w:pPr>
    </w:p>
    <w:p w:rsidP="0048400F" w:rsidR="0048400F" w:rsidRDefault="0048400F">
      <w:pPr>
        <w:pStyle w:val="Paragraphedeliste"/>
        <w:spacing w:before="240" w:line="240" w:lineRule="auto"/>
        <w:ind w:left="0"/>
        <w:jc w:val="both"/>
        <w:rPr>
          <w:i/>
        </w:rPr>
      </w:pPr>
      <w:r>
        <w:t>Il sera en outre publié par l’Administration sur le site de Légifrance dans son intégralité</w:t>
      </w:r>
      <w:r>
        <w:rPr>
          <w:i/>
        </w:rPr>
        <w:t>.</w:t>
      </w:r>
    </w:p>
    <w:p w:rsidP="0048400F" w:rsidR="0048400F" w:rsidRDefault="0048400F">
      <w:pPr>
        <w:pStyle w:val="Paragraphedeliste"/>
        <w:spacing w:before="240" w:line="240" w:lineRule="auto"/>
        <w:ind w:left="0"/>
        <w:jc w:val="both"/>
        <w:rPr>
          <w:i/>
        </w:rPr>
      </w:pPr>
    </w:p>
    <w:p w:rsidP="0048400F" w:rsidR="0048400F" w:rsidRDefault="0048400F">
      <w:pPr>
        <w:pStyle w:val="Paragraphedeliste"/>
        <w:spacing w:before="240" w:line="240" w:lineRule="auto"/>
        <w:ind w:left="0"/>
        <w:jc w:val="both"/>
        <w:rPr>
          <w:b/>
          <w:smallCaps/>
          <w:sz w:val="24"/>
          <w:szCs w:val="24"/>
        </w:rPr>
      </w:pPr>
      <w:r>
        <w:rPr>
          <w:b/>
          <w:smallCaps/>
          <w:sz w:val="24"/>
          <w:szCs w:val="24"/>
        </w:rPr>
        <w:t>Article 6 : Révision et dénonciation de l’accord</w:t>
      </w:r>
    </w:p>
    <w:p w:rsidP="0048400F" w:rsidR="0048400F" w:rsidRDefault="0048400F">
      <w:pPr>
        <w:spacing w:line="240" w:lineRule="auto"/>
        <w:jc w:val="both"/>
      </w:pPr>
      <w:r>
        <w:t>Conformément à l’article L 2222-5 du Code du travail, le présent accord pourra être révisé, à compter d’un délai d’application de 2 ans, dans les conditions prévues par la loi.</w:t>
      </w:r>
    </w:p>
    <w:p w:rsidP="0048400F" w:rsidR="0048400F" w:rsidRDefault="0048400F">
      <w:pPr>
        <w:pStyle w:val="Paragraphedeliste"/>
        <w:spacing w:line="240" w:lineRule="auto"/>
        <w:ind w:left="0"/>
        <w:jc w:val="both"/>
      </w:pPr>
      <w:r>
        <w:t>Conformément à l’article L 2222-6 du Code du Travail, le présent accord pourra également être entièrement ou partiellement dénoncé par l’une ou l’autre des parties, en respectant un préavis de 3 mois, dans les conditions prévues par la loi.</w:t>
      </w:r>
    </w:p>
    <w:p w:rsidP="0048400F" w:rsidR="0048400F" w:rsidRDefault="0048400F">
      <w:pPr>
        <w:pStyle w:val="Paragraphedeliste"/>
        <w:spacing w:line="240" w:lineRule="auto"/>
        <w:ind w:left="0"/>
        <w:jc w:val="both"/>
      </w:pPr>
    </w:p>
    <w:p w:rsidP="0048400F" w:rsidR="0048400F" w:rsidRDefault="0048400F">
      <w:pPr>
        <w:pStyle w:val="Paragraphedeliste"/>
        <w:spacing w:before="360"/>
        <w:ind w:left="0"/>
        <w:jc w:val="both"/>
      </w:pPr>
      <w:r>
        <w:t xml:space="preserve">Fait le </w:t>
      </w:r>
      <w:r w:rsidR="00CC48DA">
        <w:t>03 février 2020</w:t>
      </w:r>
      <w:r>
        <w:t xml:space="preserve"> à </w:t>
      </w:r>
      <w:r w:rsidR="00A011C3">
        <w:t>St Quentin Fallavier</w:t>
      </w:r>
      <w:r>
        <w:t xml:space="preserve"> en 3 exemplaires.</w:t>
      </w:r>
    </w:p>
    <w:p w:rsidP="0048400F" w:rsidR="0048400F" w:rsidRDefault="0048400F">
      <w:pPr>
        <w:pStyle w:val="Paragraphedeliste"/>
        <w:spacing w:before="360"/>
        <w:ind w:left="0"/>
        <w:jc w:val="both"/>
      </w:pPr>
    </w:p>
    <w:p w:rsidP="0048400F" w:rsidR="0048400F" w:rsidRDefault="0048400F">
      <w:pPr>
        <w:pStyle w:val="Paragraphedeliste"/>
        <w:spacing w:after="120" w:before="120" w:line="240" w:lineRule="auto"/>
        <w:ind w:left="0"/>
        <w:jc w:val="both"/>
      </w:pPr>
      <w:r>
        <w:t xml:space="preserve">Pour l’entreprise : </w:t>
      </w:r>
    </w:p>
    <w:p w:rsidP="0048400F" w:rsidR="0048400F" w:rsidRDefault="0048400F">
      <w:pPr>
        <w:pStyle w:val="Paragraphedeliste"/>
        <w:spacing w:after="120" w:before="120" w:line="240" w:lineRule="auto"/>
        <w:ind w:left="0"/>
        <w:jc w:val="both"/>
      </w:pPr>
      <w:r>
        <w:t xml:space="preserve">Monsieur </w:t>
      </w:r>
    </w:p>
    <w:p w:rsidP="0048400F" w:rsidR="0048400F" w:rsidRDefault="0048400F">
      <w:pPr>
        <w:pStyle w:val="Paragraphedeliste"/>
        <w:spacing w:after="120" w:before="120" w:line="240" w:lineRule="auto"/>
        <w:ind w:left="0"/>
        <w:jc w:val="both"/>
      </w:pPr>
      <w:r>
        <w:t>Cachet et signature</w:t>
      </w:r>
    </w:p>
    <w:p w:rsidP="0048400F" w:rsidR="0048400F" w:rsidRDefault="0048400F">
      <w:pPr>
        <w:pStyle w:val="Paragraphedeliste"/>
        <w:spacing w:after="120" w:before="120" w:line="240" w:lineRule="auto"/>
        <w:ind w:left="0"/>
        <w:jc w:val="both"/>
      </w:pPr>
    </w:p>
    <w:p w:rsidP="0048400F" w:rsidR="0048400F" w:rsidRDefault="0048400F">
      <w:pPr>
        <w:pStyle w:val="Paragraphedeliste"/>
        <w:spacing w:after="120" w:before="120" w:line="240" w:lineRule="auto"/>
        <w:ind w:left="0"/>
        <w:jc w:val="both"/>
      </w:pPr>
      <w:r>
        <w:t xml:space="preserve">Et </w:t>
      </w:r>
    </w:p>
    <w:p w:rsidP="0048400F" w:rsidR="0048400F" w:rsidRDefault="0048400F">
      <w:pPr>
        <w:pStyle w:val="Paragraphedeliste"/>
        <w:spacing w:after="120" w:before="120" w:line="240" w:lineRule="auto"/>
        <w:ind w:left="0"/>
        <w:jc w:val="both"/>
      </w:pPr>
      <w:r>
        <w:t xml:space="preserve">Monsieur </w:t>
      </w:r>
      <w:bookmarkStart w:id="0" w:name="_GoBack"/>
      <w:bookmarkEnd w:id="0"/>
      <w:r>
        <w:t>en qualité de salarié mandaté par l’organisation syndicale FO</w:t>
      </w:r>
    </w:p>
    <w:p w:rsidP="0048400F" w:rsidR="0048400F" w:rsidRDefault="0048400F"/>
    <w:p w:rsidP="00C73DD5" w:rsidR="003752E1" w:rsidRDefault="003752E1" w:rsidRPr="00C73DD5"/>
    <w:sectPr w:rsidR="003752E1" w:rsidRPr="00C73DD5" w:rsidSect="00974FA1">
      <w:headerReference r:id="rId9" w:type="default"/>
      <w:footerReference r:id="rId10" w:type="default"/>
      <w:headerReference r:id="rId11" w:type="first"/>
      <w:footerReference r:id="rId12" w:type="first"/>
      <w:pgSz w:code="9" w:h="16838" w:w="11906"/>
      <w:pgMar w:bottom="454" w:footer="284" w:gutter="0" w:header="284" w:left="567" w:right="567" w:top="45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400F" w:rsidRDefault="0048400F">
      <w:r>
        <w:separator/>
      </w:r>
    </w:p>
  </w:endnote>
  <w:endnote w:type="continuationSeparator" w:id="0">
    <w:p w:rsidR="0048400F" w:rsidRDefault="0048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4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P="00BA7342" w:rsidR="00BA7342" w:rsidRDefault="00BA7342">
    <w:pPr>
      <w:jc w:val="center"/>
      <w:rPr>
        <w:noProof/>
        <w:sz w:val="16"/>
        <w:szCs w:val="16"/>
      </w:rPr>
    </w:pPr>
    <w:r>
      <w:rPr>
        <w:noProof/>
        <w:sz w:val="16"/>
        <w:szCs w:val="16"/>
        <w:lang w:eastAsia="fr-FR"/>
      </w:rPr>
      <w:drawing>
        <wp:inline distB="0" distL="0" distR="0" distT="0" wp14:anchorId="65AA578A" wp14:editId="52ED3E3F">
          <wp:extent cx="772938" cy="504825"/>
          <wp:effectExtent b="0" l="0" r="8255" t="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nvolia corporate-EXE.jpg"/>
                  <pic:cNvPicPr/>
                </pic:nvPicPr>
                <pic:blipFill>
                  <a:blip cstate="print" r:embed="rId1">
                    <a:extLst>
                      <a:ext uri="{28A0092B-C50C-407E-A947-70E740481C1C}">
                        <a14:useLocalDpi xmlns:a14="http://schemas.microsoft.com/office/drawing/2010/main" val="0"/>
                      </a:ext>
                    </a:extLst>
                  </a:blip>
                  <a:stretch>
                    <a:fillRect/>
                  </a:stretch>
                </pic:blipFill>
                <pic:spPr>
                  <a:xfrm>
                    <a:off x="0" y="0"/>
                    <a:ext cx="774443" cy="505808"/>
                  </a:xfrm>
                  <a:prstGeom prst="rect">
                    <a:avLst/>
                  </a:prstGeom>
                </pic:spPr>
              </pic:pic>
            </a:graphicData>
          </a:graphic>
        </wp:inline>
      </w:drawing>
    </w:r>
  </w:p>
  <w:p w:rsidP="00BA7342" w:rsidR="00BA7342" w:rsidRDefault="00BA7342">
    <w:pPr>
      <w:jc w:val="center"/>
      <w:rPr>
        <w:noProof/>
        <w:sz w:val="16"/>
        <w:szCs w:val="16"/>
      </w:rPr>
    </w:pPr>
  </w:p>
  <w:p w:rsidP="003752E1" w:rsidR="00B141B8" w:rsidRDefault="00B141B8" w:rsidRPr="00B141B8">
    <w:pPr>
      <w:pStyle w:val="Default"/>
      <w:jc w:val="center"/>
      <w:rPr>
        <w:sz w:val="16"/>
        <w:szCs w:val="16"/>
      </w:rPr>
    </w:pPr>
    <w:r w:rsidRPr="00B141B8">
      <w:rPr>
        <w:sz w:val="16"/>
        <w:szCs w:val="16"/>
      </w:rPr>
      <w:t>1</w:t>
    </w:r>
    <w:r w:rsidR="003752E1" w:rsidRPr="003752E1">
      <w:rPr>
        <w:sz w:val="16"/>
        <w:szCs w:val="16"/>
      </w:rPr>
      <w:t xml:space="preserve">69 bis rue de </w:t>
    </w:r>
    <w:proofErr w:type="spellStart"/>
    <w:r w:rsidR="003752E1" w:rsidRPr="003752E1">
      <w:rPr>
        <w:sz w:val="16"/>
        <w:szCs w:val="16"/>
      </w:rPr>
      <w:t>Malacombe</w:t>
    </w:r>
    <w:proofErr w:type="spellEnd"/>
    <w:r w:rsidR="003752E1" w:rsidRPr="003752E1">
      <w:rPr>
        <w:sz w:val="16"/>
        <w:szCs w:val="16"/>
      </w:rPr>
      <w:t xml:space="preserve"> – Le Parc des Alpes – 38070 SAINT QUENTIN FALLAVIER</w:t>
    </w:r>
  </w:p>
  <w:p w:rsidP="00B141B8" w:rsidR="00B141B8" w:rsidRDefault="00B141B8" w:rsidRPr="00B141B8">
    <w:pPr>
      <w:pStyle w:val="Default"/>
      <w:jc w:val="center"/>
      <w:rPr>
        <w:sz w:val="16"/>
        <w:szCs w:val="16"/>
      </w:rPr>
    </w:pPr>
    <w:r>
      <w:rPr>
        <w:rFonts w:cs="Wingdings"/>
        <w:sz w:val="16"/>
        <w:szCs w:val="16"/>
      </w:rPr>
      <w:sym w:char="F028" w:font="Wingdings"/>
    </w:r>
    <w:r>
      <w:rPr>
        <w:rFonts w:cs="Wingdings"/>
        <w:sz w:val="16"/>
        <w:szCs w:val="16"/>
      </w:rPr>
      <w:t xml:space="preserve"> </w:t>
    </w:r>
    <w:r w:rsidRPr="00B141B8">
      <w:rPr>
        <w:sz w:val="16"/>
        <w:szCs w:val="16"/>
      </w:rPr>
      <w:t xml:space="preserve">04 37 45 02 05 </w:t>
    </w:r>
    <w:r>
      <w:rPr>
        <w:sz w:val="16"/>
        <w:szCs w:val="16"/>
      </w:rPr>
      <w:t xml:space="preserve">- </w:t>
    </w:r>
    <w:r>
      <w:rPr>
        <w:sz w:val="16"/>
        <w:szCs w:val="16"/>
      </w:rPr>
      <w:sym w:char="F037" w:font="Wingdings 2"/>
    </w:r>
    <w:r>
      <w:rPr>
        <w:sz w:val="16"/>
        <w:szCs w:val="16"/>
      </w:rPr>
      <w:t xml:space="preserve"> </w:t>
    </w:r>
    <w:r w:rsidRPr="00B141B8">
      <w:rPr>
        <w:sz w:val="16"/>
        <w:szCs w:val="16"/>
      </w:rPr>
      <w:t>04 37 45 03 55</w:t>
    </w:r>
    <w:r>
      <w:rPr>
        <w:sz w:val="16"/>
        <w:szCs w:val="16"/>
      </w:rPr>
      <w:t xml:space="preserve"> - </w:t>
    </w:r>
    <w:r>
      <w:rPr>
        <w:sz w:val="16"/>
        <w:szCs w:val="16"/>
      </w:rPr>
      <w:sym w:char="F02B" w:font="Wingdings"/>
    </w:r>
    <w:r>
      <w:rPr>
        <w:sz w:val="16"/>
        <w:szCs w:val="16"/>
      </w:rPr>
      <w:t xml:space="preserve"> </w:t>
    </w:r>
    <w:r w:rsidRPr="00B141B8">
      <w:rPr>
        <w:sz w:val="16"/>
        <w:szCs w:val="16"/>
      </w:rPr>
      <w:t xml:space="preserve">anvolia69@anvolia.com </w:t>
    </w:r>
  </w:p>
  <w:p w:rsidP="00B141B8" w:rsidR="00B141B8" w:rsidRDefault="00B141B8" w:rsidRPr="00B141B8">
    <w:pPr>
      <w:pStyle w:val="Default"/>
      <w:jc w:val="center"/>
      <w:rPr>
        <w:rFonts w:cs="Arial"/>
        <w:sz w:val="16"/>
        <w:szCs w:val="16"/>
      </w:rPr>
    </w:pPr>
    <w:r w:rsidRPr="00B141B8">
      <w:rPr>
        <w:rFonts w:cs="Arial"/>
        <w:sz w:val="16"/>
        <w:szCs w:val="16"/>
      </w:rPr>
      <w:t>SAS au capital de 40 000 e</w:t>
    </w:r>
    <w:r w:rsidR="003752E1">
      <w:rPr>
        <w:rFonts w:cs="Arial"/>
        <w:sz w:val="16"/>
        <w:szCs w:val="16"/>
      </w:rPr>
      <w:t>uros - SIRET</w:t>
    </w:r>
    <w:r w:rsidR="00855618">
      <w:rPr>
        <w:rFonts w:cs="Arial"/>
        <w:sz w:val="16"/>
        <w:szCs w:val="16"/>
      </w:rPr>
      <w:t xml:space="preserve"> : 499 375 756 00024 - APE : 4322B</w:t>
    </w:r>
  </w:p>
  <w:p w:rsidP="00BA7342" w:rsidR="00E5517C" w:rsidRDefault="00E5517C" w:rsidRPr="00BA7342">
    <w:pPr>
      <w:pStyle w:val="Default"/>
      <w:jc w:val="center"/>
      <w:rPr>
        <w:rFonts w:cs="Arial"/>
        <w:sz w:val="16"/>
        <w:szCs w:val="16"/>
      </w:rPr>
    </w:pPr>
    <w:r>
      <w:rPr>
        <w:noProof/>
      </w:rPr>
      <mc:AlternateContent>
        <mc:Choice Requires="wps">
          <w:drawing>
            <wp:anchor allowOverlap="1" behindDoc="0" distB="0" distL="114300" distR="114300" distT="0" layoutInCell="1" locked="0" relativeHeight="251661312" simplePos="0" wp14:anchorId="3B752F4B" wp14:editId="19A4364D">
              <wp:simplePos x="0" y="0"/>
              <wp:positionH relativeFrom="column">
                <wp:posOffset>-369570</wp:posOffset>
              </wp:positionH>
              <wp:positionV relativeFrom="paragraph">
                <wp:posOffset>119380</wp:posOffset>
              </wp:positionV>
              <wp:extent cx="7585075" cy="200025"/>
              <wp:effectExtent b="9525" l="0" r="0" t="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5075" cy="200025"/>
                      </a:xfrm>
                      <a:prstGeom prst="rect">
                        <a:avLst/>
                      </a:prstGeom>
                      <a:solidFill>
                        <a:srgbClr val="68696B"/>
                      </a:solidFill>
                      <a:ln>
                        <a:noFill/>
                      </a:ln>
                      <a:extLst/>
                    </wps:spPr>
                    <wps:txbx>
                      <w:txbxContent>
                        <w:p w:rsidP="00E5517C" w:rsidR="00E5517C" w:rsidRDefault="00E5517C" w:rsidRPr="000D06ED">
                          <w:pPr>
                            <w:jc w:val="center"/>
                            <w:rPr>
                              <w:color w:val="FFFFFF"/>
                              <w:sz w:val="16"/>
                            </w:rPr>
                          </w:pPr>
                          <w:r w:rsidRPr="000D06ED">
                            <w:rPr>
                              <w:color w:val="FFFFFF"/>
                              <w:sz w:val="16"/>
                            </w:rPr>
                            <w:t>CONCEVOIR | INSTALLER | MAINTENIR</w:t>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68696b" id="Rectangle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G4OKBgIAAPEDAAAOAAAAZHJzL2Uyb0RvYy54bWysU9uO0zAQfUfiHyy/06RVL7tR09XS1SKk BVYsfIDjOBfheMzYbVK+nrGTlgJviBfL45k5c+bMeHs3dJodFboWTM7ns5QzZSSUralz/vXL45sb zpwXphQajMr5STl+t3v9atvbTC2gAV0qZARiXNbbnDfe2yxJnGxUJ9wMrDLkrAA74cnEOilR9ITe 6WSRpuukBywtglTO0evD6OS7iF9VSvpPVeWUZzrnxM3HE+NZhDPZbUVWo7BNKyca4h9YdKI1VPQC 9SC8YAds/4LqWongoPIzCV0CVdVKFXugbubpH928NMKq2AuJ4+xFJvf/YOXH4zOytsw5DcqIjkb0 mUQTptaKLYM8vXUZRb3YZwwNOvsE8ptjBvYNRal7ROgbJUoiNQ/xyW8JwXCUyor+A5SELg4eolJD hV0AJA3YEAdyugxEDZ5JetysblbpZsWZJB+NO12sYgmRnbMtOv9OQcfCJedI3CO6OD45H9iI7BwS 2YNuy8dW62hgXew1sqOg5VjfrG/Xbyd0dx2mTQg2ENJGxPGFSE41zk2OYvmhGCbdCihP1DvCuHf0 T+jSAP7grKedy7n7fhCoONPvDel3O18uw5JGY7naLMjAa09x7RFGElTOPWfjde/HxT5YbOuGKs2j FAbuSfOqjXIEqiOraVK0V1Gl6Q+Exb22Y9Svn7r7CQAA//8DAFBLAwQUAAYACAAAACEAzRZ6Yt8A AAAKAQAADwAAAGRycy9kb3ducmV2LnhtbEyPQU+EMBCF7yb+h2ZMvO0WliwgUjZmE2P0YCJ68VZo oUQ6RVp28d87e9Lj5H15873ysNqRnfTsB4cC4m0ETGPr1IC9gI/3x00OzAeJSo4OtYAf7eFQXV+V slDujG/6VIeeUQn6QgowIUwF57412kq/dZNGyjo3WxnonHuuZnmmcjvyXRSl3MoB6YORkz4a3X7V ixXQ1d3ydJzS1+Y7y+7S2DxnL/JTiNub9eEeWNBr+IPhok/qUJFT4xZUno0CNvt8RygFOU24AHGS JsAaAfsoAV6V/P+E6hcAAP//AwBQSwECLQAUAAYACAAAACEAtoM4kv4AAADhAQAAEwAAAAAAAAAA AAAAAAAAAAAAW0NvbnRlbnRfVHlwZXNdLnhtbFBLAQItABQABgAIAAAAIQA4/SH/1gAAAJQBAAAL AAAAAAAAAAAAAAAAAC8BAABfcmVscy8ucmVsc1BLAQItABQABgAIAAAAIQDjG4OKBgIAAPEDAAAO AAAAAAAAAAAAAAAAAC4CAABkcnMvZTJvRG9jLnhtbFBLAQItABQABgAIAAAAIQDNFnpi3wAAAAoB AAAPAAAAAAAAAAAAAAAAAGAEAABkcnMvZG93bnJldi54bWxQSwUGAAAAAAQABADzAAAAbAUAAAAA " o:spid="_x0000_s1026" stroked="f" style="position:absolute;left:0;text-align:left;margin-left:-29.1pt;margin-top:9.4pt;width:597.2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3B752F4B">
              <v:textbox>
                <w:txbxContent>
                  <w:p w:rsidP="00E5517C" w:rsidR="00E5517C" w:rsidRDefault="00E5517C" w:rsidRPr="000D06ED">
                    <w:pPr>
                      <w:jc w:val="center"/>
                      <w:rPr>
                        <w:color w:val="FFFFFF"/>
                        <w:sz w:val="16"/>
                      </w:rPr>
                    </w:pPr>
                    <w:r w:rsidRPr="000D06ED">
                      <w:rPr>
                        <w:color w:val="FFFFFF"/>
                        <w:sz w:val="16"/>
                      </w:rPr>
                      <w:t>CONCEVOIR | INSTALLER | MAINTENIR</w:t>
                    </w:r>
                  </w:p>
                </w:txbxContent>
              </v:textbox>
            </v:rect>
          </w:pict>
        </mc:Fallback>
      </mc:AlternateContent>
    </w:r>
  </w:p>
  <w:p w:rsidP="00692D3C" w:rsidR="001B1E85" w:rsidRDefault="001B1E85" w:rsidRPr="00B77C04">
    <w:pPr>
      <w:jc w:val="center"/>
      <w:rPr>
        <w:rFonts w:ascii="Century Gothic" w:hAnsi="Century Gothic"/>
      </w:rPr>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P="00692D3C" w:rsidR="000D06ED" w:rsidRDefault="00B96212">
    <w:pPr>
      <w:jc w:val="center"/>
      <w:rPr>
        <w:rFonts w:ascii="Century Gothic" w:hAnsi="Century Gothic"/>
        <w:sz w:val="16"/>
        <w:szCs w:val="16"/>
      </w:rPr>
    </w:pPr>
    <w:r>
      <w:rPr>
        <w:noProof/>
        <w:sz w:val="16"/>
        <w:szCs w:val="16"/>
        <w:lang w:eastAsia="fr-FR"/>
      </w:rPr>
      <w:drawing>
        <wp:inline distB="0" distL="0" distR="0" distT="0" wp14:anchorId="04B55D60" wp14:editId="3CCBCC3F">
          <wp:extent cx="772938" cy="504825"/>
          <wp:effectExtent b="0" l="0" r="8255" t="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nvolia corporate-EXE.jpg"/>
                  <pic:cNvPicPr/>
                </pic:nvPicPr>
                <pic:blipFill>
                  <a:blip cstate="print" r:embed="rId1">
                    <a:extLst>
                      <a:ext uri="{28A0092B-C50C-407E-A947-70E740481C1C}">
                        <a14:useLocalDpi xmlns:a14="http://schemas.microsoft.com/office/drawing/2010/main" val="0"/>
                      </a:ext>
                    </a:extLst>
                  </a:blip>
                  <a:stretch>
                    <a:fillRect/>
                  </a:stretch>
                </pic:blipFill>
                <pic:spPr>
                  <a:xfrm>
                    <a:off x="0" y="0"/>
                    <a:ext cx="774443" cy="505808"/>
                  </a:xfrm>
                  <a:prstGeom prst="rect">
                    <a:avLst/>
                  </a:prstGeom>
                </pic:spPr>
              </pic:pic>
            </a:graphicData>
          </a:graphic>
        </wp:inline>
      </w:drawing>
    </w:r>
  </w:p>
  <w:p w:rsidP="00692D3C" w:rsidR="00B96212" w:rsidRDefault="00B96212">
    <w:pPr>
      <w:jc w:val="center"/>
      <w:rPr>
        <w:rFonts w:ascii="Century Gothic" w:hAnsi="Century Gothic"/>
        <w:sz w:val="16"/>
        <w:szCs w:val="16"/>
      </w:rPr>
    </w:pPr>
  </w:p>
  <w:p w:rsidP="003752E1" w:rsidR="003752E1" w:rsidRDefault="003752E1" w:rsidRPr="003752E1">
    <w:pPr>
      <w:pStyle w:val="Default"/>
      <w:jc w:val="center"/>
      <w:rPr>
        <w:sz w:val="16"/>
        <w:szCs w:val="16"/>
      </w:rPr>
    </w:pPr>
    <w:r w:rsidRPr="003752E1">
      <w:rPr>
        <w:sz w:val="16"/>
        <w:szCs w:val="16"/>
      </w:rPr>
      <w:t xml:space="preserve">69 bis rue de </w:t>
    </w:r>
    <w:proofErr w:type="spellStart"/>
    <w:r w:rsidRPr="003752E1">
      <w:rPr>
        <w:sz w:val="16"/>
        <w:szCs w:val="16"/>
      </w:rPr>
      <w:t>Malacombe</w:t>
    </w:r>
    <w:proofErr w:type="spellEnd"/>
    <w:r w:rsidRPr="003752E1">
      <w:rPr>
        <w:sz w:val="16"/>
        <w:szCs w:val="16"/>
      </w:rPr>
      <w:t xml:space="preserve"> – Le Parc des Alpes – 38070 SAINT QUENTIN FALLAVIER</w:t>
    </w:r>
  </w:p>
  <w:p w:rsidP="00B141B8" w:rsidR="00B141B8" w:rsidRDefault="00B141B8" w:rsidRPr="00B141B8">
    <w:pPr>
      <w:pStyle w:val="Default"/>
      <w:jc w:val="center"/>
      <w:rPr>
        <w:sz w:val="16"/>
        <w:szCs w:val="16"/>
      </w:rPr>
    </w:pPr>
    <w:r>
      <w:rPr>
        <w:rFonts w:cs="Wingdings"/>
        <w:sz w:val="16"/>
        <w:szCs w:val="16"/>
      </w:rPr>
      <w:sym w:char="F028" w:font="Wingdings"/>
    </w:r>
    <w:r>
      <w:rPr>
        <w:rFonts w:cs="Wingdings"/>
        <w:sz w:val="16"/>
        <w:szCs w:val="16"/>
      </w:rPr>
      <w:t xml:space="preserve"> </w:t>
    </w:r>
    <w:r w:rsidRPr="00B141B8">
      <w:rPr>
        <w:sz w:val="16"/>
        <w:szCs w:val="16"/>
      </w:rPr>
      <w:t xml:space="preserve">04 37 45 02 05 </w:t>
    </w:r>
    <w:r>
      <w:rPr>
        <w:sz w:val="16"/>
        <w:szCs w:val="16"/>
      </w:rPr>
      <w:t xml:space="preserve">- </w:t>
    </w:r>
    <w:r>
      <w:rPr>
        <w:sz w:val="16"/>
        <w:szCs w:val="16"/>
      </w:rPr>
      <w:sym w:char="F037" w:font="Wingdings 2"/>
    </w:r>
    <w:r>
      <w:rPr>
        <w:sz w:val="16"/>
        <w:szCs w:val="16"/>
      </w:rPr>
      <w:t xml:space="preserve"> </w:t>
    </w:r>
    <w:r w:rsidRPr="00B141B8">
      <w:rPr>
        <w:sz w:val="16"/>
        <w:szCs w:val="16"/>
      </w:rPr>
      <w:t>04 37 45 03 55</w:t>
    </w:r>
    <w:r>
      <w:rPr>
        <w:sz w:val="16"/>
        <w:szCs w:val="16"/>
      </w:rPr>
      <w:t xml:space="preserve"> - </w:t>
    </w:r>
    <w:r>
      <w:rPr>
        <w:sz w:val="16"/>
        <w:szCs w:val="16"/>
      </w:rPr>
      <w:sym w:char="F02B" w:font="Wingdings"/>
    </w:r>
    <w:r>
      <w:rPr>
        <w:sz w:val="16"/>
        <w:szCs w:val="16"/>
      </w:rPr>
      <w:t xml:space="preserve"> </w:t>
    </w:r>
    <w:r w:rsidRPr="00B141B8">
      <w:rPr>
        <w:sz w:val="16"/>
        <w:szCs w:val="16"/>
      </w:rPr>
      <w:t xml:space="preserve">anvolia69@anvolia.com </w:t>
    </w:r>
  </w:p>
  <w:p w:rsidP="00B141B8" w:rsidR="00B141B8" w:rsidRDefault="00B141B8" w:rsidRPr="00B141B8">
    <w:pPr>
      <w:pStyle w:val="Default"/>
      <w:jc w:val="center"/>
      <w:rPr>
        <w:rFonts w:cs="Arial"/>
        <w:sz w:val="16"/>
        <w:szCs w:val="16"/>
      </w:rPr>
    </w:pPr>
    <w:r w:rsidRPr="00B141B8">
      <w:rPr>
        <w:rFonts w:cs="Arial"/>
        <w:sz w:val="16"/>
        <w:szCs w:val="16"/>
      </w:rPr>
      <w:t>SAS au capital de 40 000 e</w:t>
    </w:r>
    <w:r w:rsidR="003752E1">
      <w:rPr>
        <w:rFonts w:cs="Arial"/>
        <w:sz w:val="16"/>
        <w:szCs w:val="16"/>
      </w:rPr>
      <w:t>uros - SIRET</w:t>
    </w:r>
    <w:r w:rsidR="00C42C37">
      <w:rPr>
        <w:rFonts w:cs="Arial"/>
        <w:sz w:val="16"/>
        <w:szCs w:val="16"/>
      </w:rPr>
      <w:t xml:space="preserve"> : 499 375 756 00024 - APE : 4322B</w:t>
    </w:r>
  </w:p>
  <w:p w:rsidP="00692D3C" w:rsidR="00B96212" w:rsidRDefault="00B96212">
    <w:pPr>
      <w:jc w:val="center"/>
      <w:rPr>
        <w:rFonts w:ascii="Century Gothic" w:hAnsi="Century Gothic"/>
        <w:sz w:val="16"/>
        <w:szCs w:val="16"/>
      </w:rPr>
    </w:pPr>
    <w:r>
      <w:rPr>
        <w:noProof/>
        <w:lang w:eastAsia="fr-FR"/>
      </w:rPr>
      <mc:AlternateContent>
        <mc:Choice Requires="wps">
          <w:drawing>
            <wp:anchor allowOverlap="1" behindDoc="0" distB="0" distL="114300" distR="114300" distT="0" layoutInCell="1" locked="0" relativeHeight="251659264" simplePos="0" wp14:anchorId="22AF8BF3" wp14:editId="4398A5BF">
              <wp:simplePos x="0" y="0"/>
              <wp:positionH relativeFrom="column">
                <wp:posOffset>-369570</wp:posOffset>
              </wp:positionH>
              <wp:positionV relativeFrom="paragraph">
                <wp:posOffset>88900</wp:posOffset>
              </wp:positionV>
              <wp:extent cx="7585075" cy="200025"/>
              <wp:effectExtent b="9525" l="0" r="0" t="0"/>
              <wp:wrapNone/>
              <wp:docPr id="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5075" cy="200025"/>
                      </a:xfrm>
                      <a:prstGeom prst="rect">
                        <a:avLst/>
                      </a:prstGeom>
                      <a:solidFill>
                        <a:srgbClr val="68696B"/>
                      </a:solidFill>
                      <a:ln>
                        <a:noFill/>
                      </a:ln>
                      <a:extLst/>
                    </wps:spPr>
                    <wps:txbx>
                      <w:txbxContent>
                        <w:p w:rsidP="000D06ED" w:rsidR="000D06ED" w:rsidRDefault="000D06ED" w:rsidRPr="000D06ED">
                          <w:pPr>
                            <w:jc w:val="center"/>
                            <w:rPr>
                              <w:color w:val="FFFFFF"/>
                              <w:sz w:val="16"/>
                            </w:rPr>
                          </w:pPr>
                          <w:r w:rsidRPr="000D06ED">
                            <w:rPr>
                              <w:color w:val="FFFFFF"/>
                              <w:sz w:val="16"/>
                            </w:rPr>
                            <w:t>CONCEVOIR | INSTALLER | MAINTENIR</w:t>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68696b" id="_x0000_s102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vranCgIAAPkDAAAOAAAAZHJzL2Uyb0RvYy54bWysU9tu2zAMfR+wfxD0vtgJcmmMOEWXosOA bi3W7QNkWb5gsqhRSuzs60fJSZptb8NeBFEkDw8Pqc3t0Gl2UOhaMDmfTlLOlJFQtqbO+bevD+9u OHNemFJoMCrnR+X47fbtm01vMzWDBnSpkBGIcVlvc954b7MkcbJRnXATsMqQswLshCcT66RE0RN6 p5NZmi6THrC0CFI5R6/3o5NvI35VKemfqsopz3TOiZuPJ8azCGey3YisRmGbVp5oiH9g0YnWUNEL 1L3wgu2x/QuqayWCg8pPJHQJVFUrVeyBupmmf3Tz0girYi8kjrMXmdz/g5WfD8/I2jLn8zVnRnQ0 oy+kmjC1Vmwe9OmtyyjsxT5j6NDZR5DfHTOwayhK3SFC3yhREqtpiE9+SwiGo1RW9J+gJHSx9xCl GirsAiCJwIY4keNlImrwTNLjanGzSFcLziT5aN7pbBFLiOycbdH5Dwo6Fi45R+Ie0cXh0fnARmTn kMgedFs+tFpHA+tip5EdBG3H8ma5Xr4/obvrMG1CsIGQNiKOL0TyVOPc5CiWH4ohShrlCL4CyiNJ gDDuH/0XujSAPznrafdy7n7sBSrO9EdDMq6n83lY1mjMF6sZGXjtKa49wkiCyrnnbLzu/Ljge4tt 3VClaVTEwB1JX7VRlVdWp4HRfkWxTn8hLPC1HaNef+z2FwAAAP//AwBQSwMEFAAGAAgAAAAhAPzk gXvgAAAACgEAAA8AAABkcnMvZG93bnJldi54bWxMj0FPhDAQhe8m/odmTLztFnYXWJGyMZsYowcT 0Yu3gRZKpC3Ssov/3tmTHifvy5vvFYfFDOykJt87KyBeR8CUbZzsbSfg4/1xtQfmA1qJg7NKwI/y cCivrwrMpTvbN3WqQseoxPocBegQxpxz32hl0K/dqCxlrZsMBjqnjssJz1RuBr6JopQb7C190Diq o1bNVzUbAW3Vzk/HMX2tv7PsLo31c/aCn0Lc3iwP98CCWsIfDBd9UoeSnGo3W+nZIGCV7DeEUrCj TRcg3qZbYLWAXZIALwv+f0L5CwAA//8DAFBLAQItABQABgAIAAAAIQC2gziS/gAAAOEBAAATAAAA AAAAAAAAAAAAAAAAAABbQ29udGVudF9UeXBlc10ueG1sUEsBAi0AFAAGAAgAAAAhADj9If/WAAAA lAEAAAsAAAAAAAAAAAAAAAAALwEAAF9yZWxzLy5yZWxzUEsBAi0AFAAGAAgAAAAhABW+tqcKAgAA +QMAAA4AAAAAAAAAAAAAAAAALgIAAGRycy9lMm9Eb2MueG1sUEsBAi0AFAAGAAgAAAAhAPzkgXvg AAAACgEAAA8AAAAAAAAAAAAAAAAAZAQAAGRycy9kb3ducmV2LnhtbFBLBQYAAAAABAAEAPMAAABx BQAAAAA= " stroked="f" style="position:absolute;left:0;text-align:left;margin-left:-29.1pt;margin-top:7pt;width:597.2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22AF8BF3">
              <v:textbox>
                <w:txbxContent>
                  <w:p w:rsidP="000D06ED" w:rsidR="000D06ED" w:rsidRDefault="000D06ED" w:rsidRPr="000D06ED">
                    <w:pPr>
                      <w:jc w:val="center"/>
                      <w:rPr>
                        <w:color w:val="FFFFFF"/>
                        <w:sz w:val="16"/>
                      </w:rPr>
                    </w:pPr>
                    <w:r w:rsidRPr="000D06ED">
                      <w:rPr>
                        <w:color w:val="FFFFFF"/>
                        <w:sz w:val="16"/>
                      </w:rPr>
                      <w:t>CONCEVOIR | INSTALLER | MAINTENIR</w:t>
                    </w:r>
                  </w:p>
                </w:txbxContent>
              </v:textbox>
            </v:rect>
          </w:pict>
        </mc:Fallback>
      </mc:AlternateContent>
    </w:r>
  </w:p>
  <w:p w:rsidP="00692D3C" w:rsidR="000D06ED" w:rsidRDefault="000D06ED" w:rsidRPr="000D06ED">
    <w:pPr>
      <w:jc w:val="center"/>
      <w:rPr>
        <w:rFonts w:ascii="Century Gothic" w:hAnsi="Century Gothic"/>
        <w:sz w:val="16"/>
        <w:szCs w:val="16"/>
      </w:rPr>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R="0048400F" w:rsidRDefault="0048400F">
      <w:r>
        <w:separator/>
      </w:r>
    </w:p>
  </w:footnote>
  <w:footnote w:id="0" w:type="continuationSeparator">
    <w:p w:rsidR="0048400F" w:rsidRDefault="0048400F">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tbl>
    <w:tblPr>
      <w:tblW w:type="auto" w:w="0"/>
      <w:tblLook w:firstColumn="1" w:firstRow="1" w:lastColumn="1" w:lastRow="1" w:noHBand="0" w:noVBand="0" w:val="01E0"/>
    </w:tblPr>
    <w:tblGrid>
      <w:gridCol w:w="3306"/>
      <w:gridCol w:w="7466"/>
    </w:tblGrid>
    <w:tr w:rsidR="001B1E85" w:rsidRPr="00B77C04">
      <w:trPr>
        <w:trHeight w:val="851"/>
      </w:trPr>
      <w:tc>
        <w:tcPr>
          <w:tcW w:type="dxa" w:w="1701"/>
        </w:tcPr>
        <w:p w:rsidP="00351E08" w:rsidR="001B1E85" w:rsidRDefault="00E5517C" w:rsidRPr="00B77C04">
          <w:pPr>
            <w:rPr>
              <w:rFonts w:ascii="Century Gothic" w:hAnsi="Century Gothic"/>
            </w:rPr>
          </w:pPr>
          <w:r>
            <w:rPr>
              <w:rFonts w:ascii="Century Gothic" w:hAnsi="Century Gothic"/>
              <w:noProof/>
              <w:lang w:eastAsia="fr-FR"/>
            </w:rPr>
            <w:drawing>
              <wp:inline distB="0" distL="0" distR="0" distT="0">
                <wp:extent cx="1954220" cy="1276350"/>
                <wp:effectExtent b="0" l="0" r="8255" t="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nvolia corporate-EXE.jpg"/>
                        <pic:cNvPicPr/>
                      </pic:nvPicPr>
                      <pic:blipFill>
                        <a:blip cstate="print" r:embed="rId1">
                          <a:extLst>
                            <a:ext uri="{28A0092B-C50C-407E-A947-70E740481C1C}">
                              <a14:useLocalDpi xmlns:a14="http://schemas.microsoft.com/office/drawing/2010/main" val="0"/>
                            </a:ext>
                          </a:extLst>
                        </a:blip>
                        <a:stretch>
                          <a:fillRect/>
                        </a:stretch>
                      </pic:blipFill>
                      <pic:spPr>
                        <a:xfrm>
                          <a:off x="0" y="0"/>
                          <a:ext cx="1958026" cy="1278836"/>
                        </a:xfrm>
                        <a:prstGeom prst="rect">
                          <a:avLst/>
                        </a:prstGeom>
                      </pic:spPr>
                    </pic:pic>
                  </a:graphicData>
                </a:graphic>
              </wp:inline>
            </w:drawing>
          </w:r>
        </w:p>
      </w:tc>
      <w:tc>
        <w:tcPr>
          <w:tcW w:type="dxa" w:w="9072"/>
        </w:tcPr>
        <w:p w:rsidP="00747FA1" w:rsidR="001B1E85" w:rsidRDefault="001B1E85" w:rsidRPr="00B77C04">
          <w:pPr>
            <w:jc w:val="right"/>
            <w:rPr>
              <w:rFonts w:ascii="Century Gothic" w:hAnsi="Century Gothic"/>
            </w:rPr>
          </w:pPr>
        </w:p>
        <w:p w:rsidP="00747FA1" w:rsidR="001B1E85" w:rsidRDefault="001B1E85" w:rsidRPr="00B77C04">
          <w:pPr>
            <w:jc w:val="right"/>
            <w:rPr>
              <w:rFonts w:ascii="Century Gothic" w:hAnsi="Century Gothic"/>
            </w:rPr>
          </w:pPr>
          <w:r w:rsidRPr="00B77C04">
            <w:rPr>
              <w:rFonts w:ascii="Century Gothic" w:hAnsi="Century Gothic"/>
            </w:rPr>
            <w:t xml:space="preserve">Page </w:t>
          </w:r>
          <w:r w:rsidRPr="00B77C04">
            <w:rPr>
              <w:rFonts w:ascii="Century Gothic" w:hAnsi="Century Gothic"/>
            </w:rPr>
            <w:fldChar w:fldCharType="begin"/>
          </w:r>
          <w:r w:rsidRPr="00B77C04">
            <w:rPr>
              <w:rFonts w:ascii="Century Gothic" w:hAnsi="Century Gothic"/>
            </w:rPr>
            <w:instrText xml:space="preserve"> PAGE \* MERGEFORMAT </w:instrText>
          </w:r>
          <w:r w:rsidRPr="00B77C04">
            <w:rPr>
              <w:rFonts w:ascii="Century Gothic" w:hAnsi="Century Gothic"/>
            </w:rPr>
            <w:fldChar w:fldCharType="separate"/>
          </w:r>
          <w:r w:rsidR="000950A7">
            <w:rPr>
              <w:rFonts w:ascii="Century Gothic" w:hAnsi="Century Gothic"/>
              <w:noProof/>
            </w:rPr>
            <w:t>3</w:t>
          </w:r>
          <w:r w:rsidRPr="00B77C04">
            <w:rPr>
              <w:rFonts w:ascii="Century Gothic" w:hAnsi="Century Gothic"/>
            </w:rPr>
            <w:fldChar w:fldCharType="end"/>
          </w:r>
          <w:r w:rsidRPr="00B77C04">
            <w:rPr>
              <w:rFonts w:ascii="Century Gothic" w:hAnsi="Century Gothic"/>
            </w:rPr>
            <w:t xml:space="preserve"> / </w:t>
          </w:r>
          <w:r w:rsidRPr="00B77C04">
            <w:rPr>
              <w:rFonts w:ascii="Century Gothic" w:hAnsi="Century Gothic"/>
            </w:rPr>
            <w:fldChar w:fldCharType="begin"/>
          </w:r>
          <w:r w:rsidRPr="00B77C04">
            <w:rPr>
              <w:rFonts w:ascii="Century Gothic" w:hAnsi="Century Gothic"/>
            </w:rPr>
            <w:instrText xml:space="preserve"> NUMPAGES \* MERGEFORMAT </w:instrText>
          </w:r>
          <w:r w:rsidRPr="00B77C04">
            <w:rPr>
              <w:rFonts w:ascii="Century Gothic" w:hAnsi="Century Gothic"/>
            </w:rPr>
            <w:fldChar w:fldCharType="separate"/>
          </w:r>
          <w:r w:rsidR="000950A7">
            <w:rPr>
              <w:rFonts w:ascii="Century Gothic" w:hAnsi="Century Gothic"/>
              <w:noProof/>
            </w:rPr>
            <w:t>3</w:t>
          </w:r>
          <w:r w:rsidRPr="00B77C04">
            <w:rPr>
              <w:rFonts w:ascii="Century Gothic" w:hAnsi="Century Gothic"/>
            </w:rPr>
            <w:fldChar w:fldCharType="end"/>
          </w:r>
        </w:p>
      </w:tc>
    </w:tr>
  </w:tbl>
  <w:p w:rsidP="00747FA1" w:rsidR="001B1E85" w:rsidRDefault="001B1E85" w:rsidRPr="00B77C04">
    <w:pPr>
      <w:rPr>
        <w:rFonts w:ascii="Century Gothic" w:hAnsi="Century Gothic"/>
        <w:sz w:val="12"/>
        <w:szCs w:val="12"/>
      </w:rPr>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tbl>
    <w:tblPr>
      <w:tblW w:type="auto" w:w="0"/>
      <w:jc w:val="center"/>
      <w:tblLayout w:type="fixed"/>
      <w:tblLook w:firstColumn="1" w:firstRow="1" w:lastColumn="1" w:lastRow="1" w:noHBand="0" w:noVBand="0" w:val="01E0"/>
    </w:tblPr>
    <w:tblGrid>
      <w:gridCol w:w="6237"/>
      <w:gridCol w:w="4536"/>
    </w:tblGrid>
    <w:tr w:rsidR="001B1E85">
      <w:trPr>
        <w:jc w:val="center"/>
      </w:trPr>
      <w:tc>
        <w:tcPr>
          <w:tcW w:type="dxa" w:w="6237"/>
        </w:tcPr>
        <w:p w:rsidP="000F54B7" w:rsidR="001B1E85" w:rsidRDefault="00E5517C">
          <w:r>
            <w:rPr>
              <w:noProof/>
              <w:lang w:eastAsia="fr-FR"/>
            </w:rPr>
            <w:drawing>
              <wp:inline distB="0" distL="0" distR="0" distT="0">
                <wp:extent cx="1896110" cy="1238250"/>
                <wp:effectExtent b="0" l="0" r="8890" t="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nvolia corporate-EXE.jpg"/>
                        <pic:cNvPicPr/>
                      </pic:nvPicPr>
                      <pic:blipFill>
                        <a:blip cstate="print" r:embed="rId1">
                          <a:extLst>
                            <a:ext uri="{28A0092B-C50C-407E-A947-70E740481C1C}">
                              <a14:useLocalDpi xmlns:a14="http://schemas.microsoft.com/office/drawing/2010/main" val="0"/>
                            </a:ext>
                          </a:extLst>
                        </a:blip>
                        <a:stretch>
                          <a:fillRect/>
                        </a:stretch>
                      </pic:blipFill>
                      <pic:spPr>
                        <a:xfrm>
                          <a:off x="0" y="0"/>
                          <a:ext cx="1898001" cy="1239485"/>
                        </a:xfrm>
                        <a:prstGeom prst="rect">
                          <a:avLst/>
                        </a:prstGeom>
                      </pic:spPr>
                    </pic:pic>
                  </a:graphicData>
                </a:graphic>
              </wp:inline>
            </w:drawing>
          </w:r>
        </w:p>
      </w:tc>
      <w:tc>
        <w:tcPr>
          <w:tcW w:type="dxa" w:w="4536"/>
        </w:tcPr>
        <w:p w:rsidP="000F54B7" w:rsidR="001B1E85" w:rsidRDefault="001B1E85"/>
        <w:p w:rsidP="000F54B7" w:rsidR="001B1E85" w:rsidRDefault="001B1E85"/>
        <w:p w:rsidP="000D06ED" w:rsidR="001B1E85" w:rsidRDefault="001B1E85" w:rsidRPr="008F1F22"/>
      </w:tc>
    </w:tr>
  </w:tbl>
  <w:p w:rsidP="000F54B7" w:rsidR="001B1E85" w:rsidRDefault="001B1E85" w:rsidRPr="0061381D">
    <w:pPr>
      <w:rPr>
        <w:sz w:val="12"/>
        <w:szCs w:val="12"/>
      </w:rPr>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89"/>
    <w:multiLevelType w:val="singleLevel"/>
    <w:tmpl w:val="90F6CDC2"/>
    <w:lvl w:ilvl="0">
      <w:start w:val="1"/>
      <w:numFmt w:val="bullet"/>
      <w:pStyle w:val="Listepuces"/>
      <w:lvlText w:val=""/>
      <w:lvlJc w:val="left"/>
      <w:pPr>
        <w:tabs>
          <w:tab w:pos="360" w:val="num"/>
        </w:tabs>
        <w:ind w:hanging="360" w:left="360"/>
      </w:pPr>
      <w:rPr>
        <w:rFonts w:ascii="Symbol" w:hAnsi="Symbol" w:hint="default"/>
      </w:rPr>
    </w:lvl>
  </w:abstractNum>
  <w:abstractNum w15:restartNumberingAfterBreak="0" w:abstractNumId="1">
    <w:nsid w:val="04126326"/>
    <w:multiLevelType w:val="hybridMultilevel"/>
    <w:tmpl w:val="E1202E02"/>
    <w:lvl w:ilvl="0" w:tplc="A44EE82E">
      <w:start w:val="1"/>
      <w:numFmt w:val="bullet"/>
      <w:pStyle w:val="StyleTitre1ToutenmajusculeDroite1cm"/>
      <w:lvlText w:val=""/>
      <w:lvlJc w:val="left"/>
      <w:pPr>
        <w:tabs>
          <w:tab w:pos="567" w:val="num"/>
        </w:tabs>
        <w:ind w:hanging="567" w:left="567"/>
      </w:pPr>
      <w:rPr>
        <w:rFonts w:ascii="Symbol" w:hAnsi="Symbol" w:hint="default"/>
        <w:color w:val="auto"/>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13DF7455"/>
    <w:multiLevelType w:val="multilevel"/>
    <w:tmpl w:val="30EE7D5E"/>
    <w:lvl w:ilvl="0">
      <w:start w:val="1"/>
      <w:numFmt w:val="decimal"/>
      <w:pStyle w:val="Titre1"/>
      <w:lvlText w:val="%1-"/>
      <w:lvlJc w:val="left"/>
      <w:pPr>
        <w:tabs>
          <w:tab w:pos="454" w:val="num"/>
        </w:tabs>
        <w:ind w:hanging="454" w:left="454"/>
      </w:pPr>
    </w:lvl>
    <w:lvl w:ilvl="1">
      <w:start w:val="1"/>
      <w:numFmt w:val="decimal"/>
      <w:pStyle w:val="Titre2"/>
      <w:lvlText w:val="%1.%2-"/>
      <w:lvlJc w:val="left"/>
      <w:pPr>
        <w:tabs>
          <w:tab w:pos="680" w:val="num"/>
        </w:tabs>
        <w:ind w:hanging="680" w:left="680"/>
      </w:pPr>
    </w:lvl>
    <w:lvl w:ilvl="2">
      <w:start w:val="1"/>
      <w:numFmt w:val="decimal"/>
      <w:pStyle w:val="Titre3"/>
      <w:lvlText w:val="%1.%2.%3-"/>
      <w:lvlJc w:val="left"/>
      <w:pPr>
        <w:tabs>
          <w:tab w:pos="907" w:val="num"/>
        </w:tabs>
        <w:ind w:hanging="907" w:left="907"/>
      </w:pPr>
    </w:lvl>
    <w:lvl w:ilvl="3">
      <w:start w:val="1"/>
      <w:numFmt w:val="decimal"/>
      <w:lvlText w:val="%1.%2.%3.%4."/>
      <w:lvlJc w:val="left"/>
      <w:pPr>
        <w:tabs>
          <w:tab w:pos="2160" w:val="num"/>
        </w:tabs>
        <w:ind w:hanging="648" w:left="1728"/>
      </w:pPr>
    </w:lvl>
    <w:lvl w:ilvl="4">
      <w:start w:val="1"/>
      <w:numFmt w:val="decimal"/>
      <w:lvlText w:val="%1.%2.%3.%4.%5."/>
      <w:lvlJc w:val="left"/>
      <w:pPr>
        <w:tabs>
          <w:tab w:pos="2520" w:val="num"/>
        </w:tabs>
        <w:ind w:hanging="792" w:left="2232"/>
      </w:pPr>
    </w:lvl>
    <w:lvl w:ilvl="5">
      <w:start w:val="1"/>
      <w:numFmt w:val="decimal"/>
      <w:lvlText w:val="%1.%2.%3.%4.%5.%6."/>
      <w:lvlJc w:val="left"/>
      <w:pPr>
        <w:tabs>
          <w:tab w:pos="3240" w:val="num"/>
        </w:tabs>
        <w:ind w:hanging="936" w:left="2736"/>
      </w:pPr>
    </w:lvl>
    <w:lvl w:ilvl="6">
      <w:start w:val="1"/>
      <w:numFmt w:val="decimal"/>
      <w:lvlText w:val="%1.%2.%3.%4.%5.%6.%7."/>
      <w:lvlJc w:val="left"/>
      <w:pPr>
        <w:tabs>
          <w:tab w:pos="3600" w:val="num"/>
        </w:tabs>
        <w:ind w:hanging="1080" w:left="3240"/>
      </w:pPr>
    </w:lvl>
    <w:lvl w:ilvl="7">
      <w:start w:val="1"/>
      <w:numFmt w:val="decimal"/>
      <w:lvlText w:val="%1.%2.%3.%4.%5.%6.%7.%8."/>
      <w:lvlJc w:val="left"/>
      <w:pPr>
        <w:tabs>
          <w:tab w:pos="4320" w:val="num"/>
        </w:tabs>
        <w:ind w:hanging="1224" w:left="3744"/>
      </w:pPr>
    </w:lvl>
    <w:lvl w:ilvl="8">
      <w:start w:val="1"/>
      <w:numFmt w:val="decimal"/>
      <w:lvlText w:val="%1.%2.%3.%4.%5.%6.%7.%8.%9."/>
      <w:lvlJc w:val="left"/>
      <w:pPr>
        <w:tabs>
          <w:tab w:pos="4680" w:val="num"/>
        </w:tabs>
        <w:ind w:hanging="1440" w:left="4320"/>
      </w:pPr>
    </w:lvl>
  </w:abstractNum>
  <w:abstractNum w15:restartNumberingAfterBreak="0" w:abstractNumId="3">
    <w:nsid w:val="215625F4"/>
    <w:multiLevelType w:val="hybridMultilevel"/>
    <w:tmpl w:val="80526366"/>
    <w:lvl w:ilvl="0" w:tplc="EF0E90C4">
      <w:numFmt w:val="bullet"/>
      <w:lvlText w:val="-"/>
      <w:lvlJc w:val="left"/>
      <w:pPr>
        <w:ind w:hanging="360" w:left="720"/>
      </w:pPr>
      <w:rPr>
        <w:rFonts w:ascii="Calibri" w:cstheme="minorBid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
    <w:nsid w:val="2BD30BE6"/>
    <w:multiLevelType w:val="hybridMultilevel"/>
    <w:tmpl w:val="C6EE2B66"/>
    <w:lvl w:ilvl="0" w:tplc="AAD40778">
      <w:start w:val="13"/>
      <w:numFmt w:val="bullet"/>
      <w:pStyle w:val="StyleTitre1JustifiGauche-013cmSuspendu063cmD"/>
      <w:lvlText w:val="-"/>
      <w:lvlJc w:val="left"/>
      <w:pPr>
        <w:tabs>
          <w:tab w:pos="1065" w:val="num"/>
        </w:tabs>
        <w:ind w:hanging="360" w:left="1065"/>
      </w:pPr>
      <w:rPr>
        <w:rFonts w:ascii="Times New Roman" w:cs="Times New Roman" w:eastAsia="Times New Roman" w:hAnsi="Times New Roman" w:hint="default"/>
      </w:rPr>
    </w:lvl>
    <w:lvl w:ilvl="1" w:tentative="1" w:tplc="040C0003">
      <w:start w:val="1"/>
      <w:numFmt w:val="bullet"/>
      <w:lvlText w:val="o"/>
      <w:lvlJc w:val="left"/>
      <w:pPr>
        <w:tabs>
          <w:tab w:pos="1785" w:val="num"/>
        </w:tabs>
        <w:ind w:hanging="360" w:left="1785"/>
      </w:pPr>
      <w:rPr>
        <w:rFonts w:ascii="Courier New" w:cs="Courier New" w:hAnsi="Courier New" w:hint="default"/>
      </w:rPr>
    </w:lvl>
    <w:lvl w:ilvl="2" w:tentative="1" w:tplc="040C0005">
      <w:start w:val="1"/>
      <w:numFmt w:val="bullet"/>
      <w:lvlText w:val=""/>
      <w:lvlJc w:val="left"/>
      <w:pPr>
        <w:tabs>
          <w:tab w:pos="2505" w:val="num"/>
        </w:tabs>
        <w:ind w:hanging="360" w:left="2505"/>
      </w:pPr>
      <w:rPr>
        <w:rFonts w:ascii="Wingdings" w:hAnsi="Wingdings" w:hint="default"/>
      </w:rPr>
    </w:lvl>
    <w:lvl w:ilvl="3" w:tentative="1" w:tplc="040C0001">
      <w:start w:val="1"/>
      <w:numFmt w:val="bullet"/>
      <w:lvlText w:val=""/>
      <w:lvlJc w:val="left"/>
      <w:pPr>
        <w:tabs>
          <w:tab w:pos="3225" w:val="num"/>
        </w:tabs>
        <w:ind w:hanging="360" w:left="3225"/>
      </w:pPr>
      <w:rPr>
        <w:rFonts w:ascii="Symbol" w:hAnsi="Symbol" w:hint="default"/>
      </w:rPr>
    </w:lvl>
    <w:lvl w:ilvl="4" w:tentative="1" w:tplc="040C0003">
      <w:start w:val="1"/>
      <w:numFmt w:val="bullet"/>
      <w:lvlText w:val="o"/>
      <w:lvlJc w:val="left"/>
      <w:pPr>
        <w:tabs>
          <w:tab w:pos="3945" w:val="num"/>
        </w:tabs>
        <w:ind w:hanging="360" w:left="3945"/>
      </w:pPr>
      <w:rPr>
        <w:rFonts w:ascii="Courier New" w:cs="Courier New" w:hAnsi="Courier New" w:hint="default"/>
      </w:rPr>
    </w:lvl>
    <w:lvl w:ilvl="5" w:tentative="1" w:tplc="040C0005">
      <w:start w:val="1"/>
      <w:numFmt w:val="bullet"/>
      <w:lvlText w:val=""/>
      <w:lvlJc w:val="left"/>
      <w:pPr>
        <w:tabs>
          <w:tab w:pos="4665" w:val="num"/>
        </w:tabs>
        <w:ind w:hanging="360" w:left="4665"/>
      </w:pPr>
      <w:rPr>
        <w:rFonts w:ascii="Wingdings" w:hAnsi="Wingdings" w:hint="default"/>
      </w:rPr>
    </w:lvl>
    <w:lvl w:ilvl="6" w:tentative="1" w:tplc="040C0001">
      <w:start w:val="1"/>
      <w:numFmt w:val="bullet"/>
      <w:lvlText w:val=""/>
      <w:lvlJc w:val="left"/>
      <w:pPr>
        <w:tabs>
          <w:tab w:pos="5385" w:val="num"/>
        </w:tabs>
        <w:ind w:hanging="360" w:left="5385"/>
      </w:pPr>
      <w:rPr>
        <w:rFonts w:ascii="Symbol" w:hAnsi="Symbol" w:hint="default"/>
      </w:rPr>
    </w:lvl>
    <w:lvl w:ilvl="7" w:tentative="1" w:tplc="040C0003">
      <w:start w:val="1"/>
      <w:numFmt w:val="bullet"/>
      <w:lvlText w:val="o"/>
      <w:lvlJc w:val="left"/>
      <w:pPr>
        <w:tabs>
          <w:tab w:pos="6105" w:val="num"/>
        </w:tabs>
        <w:ind w:hanging="360" w:left="6105"/>
      </w:pPr>
      <w:rPr>
        <w:rFonts w:ascii="Courier New" w:cs="Courier New" w:hAnsi="Courier New" w:hint="default"/>
      </w:rPr>
    </w:lvl>
    <w:lvl w:ilvl="8" w:tentative="1" w:tplc="040C0005">
      <w:start w:val="1"/>
      <w:numFmt w:val="bullet"/>
      <w:lvlText w:val=""/>
      <w:lvlJc w:val="left"/>
      <w:pPr>
        <w:tabs>
          <w:tab w:pos="6825" w:val="num"/>
        </w:tabs>
        <w:ind w:hanging="360" w:left="6825"/>
      </w:pPr>
      <w:rPr>
        <w:rFonts w:ascii="Wingdings" w:hAnsi="Wingdings" w:hint="default"/>
      </w:rPr>
    </w:lvl>
  </w:abstractNum>
  <w:abstractNum w15:restartNumberingAfterBreak="0" w:abstractNumId="5">
    <w:nsid w:val="48715296"/>
    <w:multiLevelType w:val="hybridMultilevel"/>
    <w:tmpl w:val="02CCAB8C"/>
    <w:lvl w:ilvl="0" w:tplc="F35A75E2">
      <w:start w:val="5"/>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6">
    <w:nsid w:val="76A86FDB"/>
    <w:multiLevelType w:val="hybridMultilevel"/>
    <w:tmpl w:val="11AA1506"/>
    <w:lvl w:ilvl="0" w:tplc="4AA869B0">
      <w:start w:val="2"/>
      <w:numFmt w:val="bullet"/>
      <w:lvlText w:val="-"/>
      <w:lvlJc w:val="left"/>
      <w:pPr>
        <w:ind w:hanging="360" w:left="720"/>
      </w:pPr>
      <w:rPr>
        <w:rFonts w:ascii="Calibri" w:cs="Calibri" w:eastAsiaTheme="minorHAnsi" w:hAnsi="Calibri" w:hint="default"/>
        <w:strike w:val="0"/>
        <w:dstrike w:val="0"/>
        <w:u w:val="none"/>
        <w:effect w:val="none"/>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numId="1">
    <w:abstractNumId w:val="1"/>
  </w:num>
  <w:num w:numId="2">
    <w:abstractNumId w:val="2"/>
  </w:num>
  <w:num w:numId="3">
    <w:abstractNumId w:val="0"/>
  </w:num>
  <w:num w:numId="4">
    <w:abstractNumId w:val="4"/>
  </w:num>
  <w:num w:numId="5">
    <w:abstractNumId w:val="5"/>
  </w:num>
  <w:num w:numId="6">
    <w:abstractNumId w:val="6"/>
  </w:num>
  <w:num w:numId="7">
    <w:abstractNumId w:val="3"/>
  </w:num>
  <w:numIdMacAtCleanup w:val="4"/>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spelling="clean"/>
  <w:attachedTemplate r:id="rId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9"/>
  <w:hyphenationZone w:val="425"/>
  <w:displayHorizontalDrawingGridEvery w:val="0"/>
  <w:displayVerticalDrawingGridEvery w:val="0"/>
  <w:doNotUseMarginsForDrawingGridOrigin/>
  <w:noPunctuationKerning/>
  <w:characterSpacingControl w:val="doNotCompress"/>
  <w:hdrShapeDefaults>
    <o:shapedefaults spidmax="8193"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00F"/>
    <w:rsid w:val="00003A9D"/>
    <w:rsid w:val="00023C70"/>
    <w:rsid w:val="000244DB"/>
    <w:rsid w:val="00024C6F"/>
    <w:rsid w:val="000648C7"/>
    <w:rsid w:val="00070477"/>
    <w:rsid w:val="000808E2"/>
    <w:rsid w:val="000950A7"/>
    <w:rsid w:val="000A08FA"/>
    <w:rsid w:val="000A28AE"/>
    <w:rsid w:val="000A41C8"/>
    <w:rsid w:val="000B6BC8"/>
    <w:rsid w:val="000C03EA"/>
    <w:rsid w:val="000C47BB"/>
    <w:rsid w:val="000C6A6B"/>
    <w:rsid w:val="000D06ED"/>
    <w:rsid w:val="000D758F"/>
    <w:rsid w:val="000E3380"/>
    <w:rsid w:val="000F277F"/>
    <w:rsid w:val="000F54B7"/>
    <w:rsid w:val="00101CE4"/>
    <w:rsid w:val="001320B0"/>
    <w:rsid w:val="00141E37"/>
    <w:rsid w:val="00167E89"/>
    <w:rsid w:val="00173D0D"/>
    <w:rsid w:val="00177813"/>
    <w:rsid w:val="00181445"/>
    <w:rsid w:val="00187557"/>
    <w:rsid w:val="001929AE"/>
    <w:rsid w:val="001A7476"/>
    <w:rsid w:val="001B1E85"/>
    <w:rsid w:val="001B2D6B"/>
    <w:rsid w:val="001B5C99"/>
    <w:rsid w:val="001B7861"/>
    <w:rsid w:val="001E2C5A"/>
    <w:rsid w:val="001F1EF6"/>
    <w:rsid w:val="001F2A4D"/>
    <w:rsid w:val="001F76FA"/>
    <w:rsid w:val="00215E95"/>
    <w:rsid w:val="002217A8"/>
    <w:rsid w:val="00224C09"/>
    <w:rsid w:val="00244BF9"/>
    <w:rsid w:val="00256DE6"/>
    <w:rsid w:val="002619CD"/>
    <w:rsid w:val="00286A8F"/>
    <w:rsid w:val="002B412F"/>
    <w:rsid w:val="002B5C01"/>
    <w:rsid w:val="002D0A61"/>
    <w:rsid w:val="002D0E4D"/>
    <w:rsid w:val="002E269F"/>
    <w:rsid w:val="002E3FF7"/>
    <w:rsid w:val="002E488D"/>
    <w:rsid w:val="002E7813"/>
    <w:rsid w:val="003050F2"/>
    <w:rsid w:val="003071BB"/>
    <w:rsid w:val="00321181"/>
    <w:rsid w:val="00331743"/>
    <w:rsid w:val="0034157C"/>
    <w:rsid w:val="00344EBB"/>
    <w:rsid w:val="00351E08"/>
    <w:rsid w:val="003651D8"/>
    <w:rsid w:val="003661FC"/>
    <w:rsid w:val="003706A0"/>
    <w:rsid w:val="00373184"/>
    <w:rsid w:val="003752E1"/>
    <w:rsid w:val="00375B7F"/>
    <w:rsid w:val="00376F7D"/>
    <w:rsid w:val="003874E1"/>
    <w:rsid w:val="00394B62"/>
    <w:rsid w:val="003A119E"/>
    <w:rsid w:val="003B0830"/>
    <w:rsid w:val="003B3516"/>
    <w:rsid w:val="003C426E"/>
    <w:rsid w:val="003C6B56"/>
    <w:rsid w:val="003D015E"/>
    <w:rsid w:val="003E6988"/>
    <w:rsid w:val="003E703D"/>
    <w:rsid w:val="004009DA"/>
    <w:rsid w:val="00414B06"/>
    <w:rsid w:val="00423D1D"/>
    <w:rsid w:val="00427CA4"/>
    <w:rsid w:val="00433533"/>
    <w:rsid w:val="004359E4"/>
    <w:rsid w:val="00436ECB"/>
    <w:rsid w:val="0044480C"/>
    <w:rsid w:val="00460F3D"/>
    <w:rsid w:val="00461874"/>
    <w:rsid w:val="00465F5C"/>
    <w:rsid w:val="0046607F"/>
    <w:rsid w:val="00467081"/>
    <w:rsid w:val="00471B09"/>
    <w:rsid w:val="0048400F"/>
    <w:rsid w:val="00486B58"/>
    <w:rsid w:val="00496C02"/>
    <w:rsid w:val="004B1952"/>
    <w:rsid w:val="004B61D5"/>
    <w:rsid w:val="004B79DA"/>
    <w:rsid w:val="004D07F3"/>
    <w:rsid w:val="004D2308"/>
    <w:rsid w:val="004D79F7"/>
    <w:rsid w:val="00501FCF"/>
    <w:rsid w:val="00514693"/>
    <w:rsid w:val="005208A3"/>
    <w:rsid w:val="00524F3A"/>
    <w:rsid w:val="00536A9A"/>
    <w:rsid w:val="0055298D"/>
    <w:rsid w:val="00566409"/>
    <w:rsid w:val="0056761E"/>
    <w:rsid w:val="00570609"/>
    <w:rsid w:val="0057494B"/>
    <w:rsid w:val="00574B5E"/>
    <w:rsid w:val="00581DD4"/>
    <w:rsid w:val="0058209B"/>
    <w:rsid w:val="005A5AAD"/>
    <w:rsid w:val="005A641D"/>
    <w:rsid w:val="005B0305"/>
    <w:rsid w:val="005B731E"/>
    <w:rsid w:val="005C09BF"/>
    <w:rsid w:val="005C6F90"/>
    <w:rsid w:val="005D06BB"/>
    <w:rsid w:val="005D649C"/>
    <w:rsid w:val="005E519F"/>
    <w:rsid w:val="0061002C"/>
    <w:rsid w:val="0061228C"/>
    <w:rsid w:val="0061381D"/>
    <w:rsid w:val="00621720"/>
    <w:rsid w:val="006249FA"/>
    <w:rsid w:val="00644A22"/>
    <w:rsid w:val="006458CF"/>
    <w:rsid w:val="00650FDC"/>
    <w:rsid w:val="00652715"/>
    <w:rsid w:val="00663409"/>
    <w:rsid w:val="00684423"/>
    <w:rsid w:val="00685FD3"/>
    <w:rsid w:val="00692D3C"/>
    <w:rsid w:val="006A06F0"/>
    <w:rsid w:val="006C2A69"/>
    <w:rsid w:val="006C4ECF"/>
    <w:rsid w:val="006C5F8A"/>
    <w:rsid w:val="006D142A"/>
    <w:rsid w:val="006E21E9"/>
    <w:rsid w:val="006F18A9"/>
    <w:rsid w:val="006F3C96"/>
    <w:rsid w:val="00702D47"/>
    <w:rsid w:val="007120E4"/>
    <w:rsid w:val="00714E27"/>
    <w:rsid w:val="00721DC6"/>
    <w:rsid w:val="007241DA"/>
    <w:rsid w:val="00747FA1"/>
    <w:rsid w:val="00790C17"/>
    <w:rsid w:val="007A14D4"/>
    <w:rsid w:val="007A6C3C"/>
    <w:rsid w:val="007F658F"/>
    <w:rsid w:val="007F74BB"/>
    <w:rsid w:val="008102CA"/>
    <w:rsid w:val="00852AB7"/>
    <w:rsid w:val="00855618"/>
    <w:rsid w:val="0087266F"/>
    <w:rsid w:val="00881348"/>
    <w:rsid w:val="008A037F"/>
    <w:rsid w:val="008A2C4D"/>
    <w:rsid w:val="008A6231"/>
    <w:rsid w:val="008B795C"/>
    <w:rsid w:val="008D7818"/>
    <w:rsid w:val="008F1DCF"/>
    <w:rsid w:val="008F1F22"/>
    <w:rsid w:val="008F6F6A"/>
    <w:rsid w:val="009169FB"/>
    <w:rsid w:val="0092017E"/>
    <w:rsid w:val="009250E1"/>
    <w:rsid w:val="00926AED"/>
    <w:rsid w:val="00926EC9"/>
    <w:rsid w:val="009330DE"/>
    <w:rsid w:val="00961540"/>
    <w:rsid w:val="009742BC"/>
    <w:rsid w:val="00974FA1"/>
    <w:rsid w:val="009826F2"/>
    <w:rsid w:val="009A002B"/>
    <w:rsid w:val="009A0B06"/>
    <w:rsid w:val="009B335A"/>
    <w:rsid w:val="009D02D4"/>
    <w:rsid w:val="009E3C7C"/>
    <w:rsid w:val="009E65D7"/>
    <w:rsid w:val="00A011C3"/>
    <w:rsid w:val="00A076D0"/>
    <w:rsid w:val="00A1709C"/>
    <w:rsid w:val="00A22FCF"/>
    <w:rsid w:val="00A34224"/>
    <w:rsid w:val="00A414F5"/>
    <w:rsid w:val="00A44F6D"/>
    <w:rsid w:val="00A66C39"/>
    <w:rsid w:val="00A7626C"/>
    <w:rsid w:val="00A7710B"/>
    <w:rsid w:val="00A876C9"/>
    <w:rsid w:val="00A91D48"/>
    <w:rsid w:val="00A9632F"/>
    <w:rsid w:val="00AA7D56"/>
    <w:rsid w:val="00AB548A"/>
    <w:rsid w:val="00AC12D1"/>
    <w:rsid w:val="00AC3FEB"/>
    <w:rsid w:val="00AE1FC0"/>
    <w:rsid w:val="00AE6328"/>
    <w:rsid w:val="00AF69C8"/>
    <w:rsid w:val="00B12094"/>
    <w:rsid w:val="00B141B8"/>
    <w:rsid w:val="00B26519"/>
    <w:rsid w:val="00B35CBF"/>
    <w:rsid w:val="00B37893"/>
    <w:rsid w:val="00B468A7"/>
    <w:rsid w:val="00B6385D"/>
    <w:rsid w:val="00B66337"/>
    <w:rsid w:val="00B7189A"/>
    <w:rsid w:val="00B77C04"/>
    <w:rsid w:val="00B837DF"/>
    <w:rsid w:val="00B84BBA"/>
    <w:rsid w:val="00B96212"/>
    <w:rsid w:val="00BA7342"/>
    <w:rsid w:val="00BC18FB"/>
    <w:rsid w:val="00BC7B88"/>
    <w:rsid w:val="00BE2E16"/>
    <w:rsid w:val="00BE55E6"/>
    <w:rsid w:val="00BF7649"/>
    <w:rsid w:val="00C01279"/>
    <w:rsid w:val="00C13E8F"/>
    <w:rsid w:val="00C36251"/>
    <w:rsid w:val="00C42C37"/>
    <w:rsid w:val="00C525D6"/>
    <w:rsid w:val="00C61878"/>
    <w:rsid w:val="00C721F4"/>
    <w:rsid w:val="00C73DD5"/>
    <w:rsid w:val="00C75ED3"/>
    <w:rsid w:val="00C837DA"/>
    <w:rsid w:val="00C85893"/>
    <w:rsid w:val="00C90598"/>
    <w:rsid w:val="00C945AB"/>
    <w:rsid w:val="00CA059E"/>
    <w:rsid w:val="00CA7F84"/>
    <w:rsid w:val="00CC1790"/>
    <w:rsid w:val="00CC48DA"/>
    <w:rsid w:val="00CF7528"/>
    <w:rsid w:val="00D067F4"/>
    <w:rsid w:val="00D2447B"/>
    <w:rsid w:val="00D342DC"/>
    <w:rsid w:val="00D43762"/>
    <w:rsid w:val="00D44156"/>
    <w:rsid w:val="00D47BA4"/>
    <w:rsid w:val="00DA3B41"/>
    <w:rsid w:val="00DA57A9"/>
    <w:rsid w:val="00DC5E0C"/>
    <w:rsid w:val="00DE7597"/>
    <w:rsid w:val="00DF79F7"/>
    <w:rsid w:val="00E168F4"/>
    <w:rsid w:val="00E23547"/>
    <w:rsid w:val="00E308E7"/>
    <w:rsid w:val="00E5517C"/>
    <w:rsid w:val="00E66A76"/>
    <w:rsid w:val="00E72F66"/>
    <w:rsid w:val="00E97EB1"/>
    <w:rsid w:val="00EB2FB2"/>
    <w:rsid w:val="00EC2BEF"/>
    <w:rsid w:val="00EE1410"/>
    <w:rsid w:val="00EF61F4"/>
    <w:rsid w:val="00F073E4"/>
    <w:rsid w:val="00F20754"/>
    <w:rsid w:val="00F22282"/>
    <w:rsid w:val="00F274C7"/>
    <w:rsid w:val="00F361EE"/>
    <w:rsid w:val="00F533AB"/>
    <w:rsid w:val="00F6347E"/>
    <w:rsid w:val="00F71003"/>
    <w:rsid w:val="00FB48C9"/>
    <w:rsid w:val="00FC71B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8193" v:ext="edit"/>
    <o:shapelayout v:ext="edit">
      <o:idmap data="1" v:ext="edit"/>
    </o:shapelayout>
  </w:shapeDefaults>
  <w:decimalSymbol w:val=","/>
  <w:listSeparator w:val=";"/>
  <w15:docId w15:val="{9332EBCD-C334-4FA3-878B-03E6EFA64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48400F"/>
    <w:pPr>
      <w:spacing w:after="160" w:line="252" w:lineRule="auto"/>
    </w:pPr>
    <w:rPr>
      <w:rFonts w:asciiTheme="minorHAnsi" w:cstheme="minorBidi" w:eastAsiaTheme="minorHAnsi" w:hAnsiTheme="minorHAnsi"/>
      <w:sz w:val="22"/>
      <w:szCs w:val="22"/>
      <w:lang w:eastAsia="en-US"/>
    </w:rPr>
  </w:style>
  <w:style w:styleId="Titre1" w:type="paragraph">
    <w:name w:val="heading 1"/>
    <w:next w:val="Normal"/>
    <w:qFormat/>
    <w:rsid w:val="007A6C3C"/>
    <w:pPr>
      <w:keepNext/>
      <w:numPr>
        <w:numId w:val="2"/>
      </w:numPr>
      <w:tabs>
        <w:tab w:pos="454" w:val="clear"/>
      </w:tabs>
      <w:outlineLvl w:val="0"/>
    </w:pPr>
    <w:rPr>
      <w:b/>
      <w:i/>
      <w:noProof/>
      <w:kern w:val="28"/>
      <w:sz w:val="28"/>
      <w:u w:val="single"/>
    </w:rPr>
  </w:style>
  <w:style w:styleId="Titre2" w:type="paragraph">
    <w:name w:val="heading 2"/>
    <w:next w:val="Normal"/>
    <w:qFormat/>
    <w:rsid w:val="007A6C3C"/>
    <w:pPr>
      <w:keepNext/>
      <w:numPr>
        <w:ilvl w:val="1"/>
        <w:numId w:val="2"/>
      </w:numPr>
      <w:tabs>
        <w:tab w:pos="680" w:val="clear"/>
      </w:tabs>
      <w:outlineLvl w:val="1"/>
    </w:pPr>
    <w:rPr>
      <w:noProof/>
      <w:sz w:val="24"/>
      <w:u w:val="single"/>
    </w:rPr>
  </w:style>
  <w:style w:styleId="Titre3" w:type="paragraph">
    <w:name w:val="heading 3"/>
    <w:next w:val="Normal"/>
    <w:qFormat/>
    <w:rsid w:val="007A6C3C"/>
    <w:pPr>
      <w:keepNext/>
      <w:numPr>
        <w:ilvl w:val="2"/>
        <w:numId w:val="2"/>
      </w:numPr>
      <w:tabs>
        <w:tab w:pos="907" w:val="clear"/>
      </w:tabs>
      <w:outlineLvl w:val="2"/>
    </w:pPr>
    <w:rPr>
      <w:noProof/>
      <w:sz w:val="24"/>
      <w:u w:val="single"/>
    </w:rPr>
  </w:style>
  <w:style w:styleId="Titre4" w:type="paragraph">
    <w:name w:val="heading 4"/>
    <w:basedOn w:val="Normal"/>
    <w:next w:val="Normal"/>
    <w:qFormat/>
    <w:rsid w:val="00AE6328"/>
    <w:pPr>
      <w:keepNext/>
      <w:ind w:left="4962"/>
      <w:jc w:val="both"/>
      <w:outlineLvl w:val="3"/>
    </w:pPr>
    <w:rPr>
      <w:rFonts w:ascii="CG Times (W1)" w:cs="Times New Roman" w:hAnsi="CG Times (W1)"/>
      <w:b/>
      <w:noProof/>
      <w:snapToGrid w:val="0"/>
      <w:sz w:val="24"/>
    </w:rPr>
  </w:style>
  <w:style w:styleId="Titre5" w:type="paragraph">
    <w:name w:val="heading 5"/>
    <w:basedOn w:val="Normal"/>
    <w:next w:val="Normal"/>
    <w:qFormat/>
    <w:rsid w:val="00AE6328"/>
    <w:pPr>
      <w:keepNext/>
      <w:ind w:hanging="4814" w:left="4956"/>
      <w:jc w:val="both"/>
      <w:outlineLvl w:val="4"/>
    </w:pPr>
    <w:rPr>
      <w:rFonts w:ascii="CG Times (W1)" w:cs="Times New Roman" w:hAnsi="CG Times (W1)"/>
      <w:b/>
      <w:noProof/>
      <w:snapToGrid w:val="0"/>
      <w:sz w:val="24"/>
    </w:rPr>
  </w:style>
  <w:style w:styleId="Titre6" w:type="paragraph">
    <w:name w:val="heading 6"/>
    <w:basedOn w:val="Normal"/>
    <w:next w:val="Normal"/>
    <w:qFormat/>
    <w:rsid w:val="00AE6328"/>
    <w:pPr>
      <w:keepNext/>
      <w:jc w:val="both"/>
      <w:outlineLvl w:val="5"/>
    </w:pPr>
    <w:rPr>
      <w:rFonts w:ascii="CG Times (W1)" w:cs="Times New Roman" w:hAnsi="CG Times (W1)"/>
      <w:b/>
      <w:noProof/>
      <w:snapToGrid w:val="0"/>
      <w:sz w:val="24"/>
      <w:u w:val="single"/>
    </w:rPr>
  </w:style>
  <w:style w:styleId="Titre7" w:type="paragraph">
    <w:name w:val="heading 7"/>
    <w:basedOn w:val="Normal"/>
    <w:next w:val="Normal"/>
    <w:qFormat/>
    <w:rsid w:val="00AE6328"/>
    <w:pPr>
      <w:keepNext/>
      <w:pBdr>
        <w:top w:color="auto" w:space="1" w:sz="4" w:val="single"/>
        <w:left w:color="auto" w:space="4" w:sz="4" w:val="single"/>
        <w:bottom w:color="auto" w:space="1" w:sz="4" w:val="single"/>
        <w:right w:color="auto" w:space="4" w:sz="4" w:val="single"/>
      </w:pBdr>
      <w:jc w:val="both"/>
      <w:outlineLvl w:val="6"/>
    </w:pPr>
    <w:rPr>
      <w:rFonts w:ascii="CG Times (W1)" w:cs="Times New Roman" w:hAnsi="CG Times (W1)"/>
      <w:b/>
      <w:noProof/>
      <w:snapToGrid w:val="0"/>
      <w:sz w:val="24"/>
      <w:u w:val="single"/>
    </w:rPr>
  </w:style>
  <w:style w:styleId="Titre8" w:type="paragraph">
    <w:name w:val="heading 8"/>
    <w:basedOn w:val="Normal"/>
    <w:next w:val="Normal"/>
    <w:qFormat/>
    <w:rsid w:val="00AE6328"/>
    <w:pPr>
      <w:keepNext/>
      <w:jc w:val="both"/>
      <w:outlineLvl w:val="7"/>
    </w:pPr>
    <w:rPr>
      <w:rFonts w:ascii="CG Times (W1)" w:cs="Times New Roman" w:hAnsi="CG Times (W1)"/>
      <w:b/>
      <w:noProof/>
      <w:snapToGrid w:val="0"/>
      <w:sz w:val="24"/>
    </w:rPr>
  </w:style>
  <w:style w:styleId="Titre9" w:type="paragraph">
    <w:name w:val="heading 9"/>
    <w:basedOn w:val="Normal"/>
    <w:next w:val="Normal"/>
    <w:qFormat/>
    <w:rsid w:val="00AE6328"/>
    <w:pPr>
      <w:keepNext/>
      <w:ind w:hanging="141"/>
      <w:jc w:val="both"/>
      <w:outlineLvl w:val="8"/>
    </w:pPr>
    <w:rPr>
      <w:rFonts w:ascii="CG Times (W1)" w:cs="Times New Roman" w:hAnsi="CG Times (W1)"/>
      <w:b/>
      <w:noProof/>
      <w:snapToGrid w:val="0"/>
      <w:sz w:val="32"/>
      <w:u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AVL-Adresses" w:type="paragraph">
    <w:name w:val="AVL-Adresses"/>
    <w:basedOn w:val="Normal"/>
    <w:rsid w:val="00C01279"/>
    <w:pPr>
      <w:jc w:val="center"/>
    </w:pPr>
    <w:rPr>
      <w:rFonts w:ascii="Century Gothic" w:hAnsi="Century Gothic"/>
      <w:noProof/>
      <w:snapToGrid w:val="0"/>
    </w:rPr>
  </w:style>
  <w:style w:customStyle="1" w:styleId="Ac-Adresses" w:type="paragraph">
    <w:name w:val="Ac-Adresses"/>
    <w:basedOn w:val="Normal"/>
    <w:rsid w:val="00C01279"/>
    <w:pPr>
      <w:pBdr>
        <w:top w:color="000080" w:space="1" w:sz="24" w:val="thickThinSmallGap"/>
      </w:pBdr>
      <w:ind w:left="-851" w:right="-851"/>
      <w:jc w:val="center"/>
    </w:pPr>
    <w:rPr>
      <w:rFonts w:ascii="Century Gothic" w:cs="Times New Roman" w:hAnsi="Century Gothic"/>
      <w:noProof/>
      <w:snapToGrid w:val="0"/>
    </w:rPr>
  </w:style>
  <w:style w:styleId="En-tte" w:type="paragraph">
    <w:name w:val="header"/>
    <w:basedOn w:val="Normal"/>
    <w:rsid w:val="00C01279"/>
    <w:pPr>
      <w:tabs>
        <w:tab w:pos="4536" w:val="center"/>
        <w:tab w:pos="9072" w:val="right"/>
      </w:tabs>
    </w:pPr>
  </w:style>
  <w:style w:styleId="Pieddepage" w:type="paragraph">
    <w:name w:val="footer"/>
    <w:basedOn w:val="Normal"/>
    <w:rsid w:val="00C01279"/>
    <w:pPr>
      <w:tabs>
        <w:tab w:pos="4536" w:val="center"/>
        <w:tab w:pos="9072" w:val="right"/>
      </w:tabs>
    </w:pPr>
  </w:style>
  <w:style w:styleId="Grilledutableau" w:type="table">
    <w:name w:val="Table Grid"/>
    <w:basedOn w:val="TableauNormal"/>
    <w:rsid w:val="007A6C3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OUR1" w:type="paragraph">
    <w:name w:val="COUR1"/>
    <w:basedOn w:val="Normal"/>
    <w:next w:val="Corpsdetexte"/>
    <w:rsid w:val="007A6C3C"/>
    <w:rPr>
      <w:rFonts w:cs="Times New Roman"/>
      <w:noProof/>
      <w:snapToGrid w:val="0"/>
    </w:rPr>
  </w:style>
  <w:style w:styleId="Corpsdetexte" w:type="paragraph">
    <w:name w:val="Body Text"/>
    <w:basedOn w:val="Normal"/>
    <w:rsid w:val="007A6C3C"/>
    <w:pPr>
      <w:spacing w:after="120"/>
    </w:pPr>
  </w:style>
  <w:style w:customStyle="1" w:styleId="AC-Titre2" w:type="paragraph">
    <w:name w:val="AC-Titre2"/>
    <w:basedOn w:val="Normal"/>
    <w:rsid w:val="007A6C3C"/>
    <w:pPr>
      <w:jc w:val="center"/>
    </w:pPr>
    <w:rPr>
      <w:rFonts w:ascii="Century Gothic" w:cs="Times New Roman" w:hAnsi="Century Gothic"/>
      <w:b/>
      <w:noProof/>
      <w:snapToGrid w:val="0"/>
      <w:sz w:val="32"/>
    </w:rPr>
  </w:style>
  <w:style w:customStyle="1" w:styleId="VilleInsert" w:type="paragraph">
    <w:name w:val="VilleInsert"/>
    <w:basedOn w:val="Normal"/>
    <w:rsid w:val="007A6C3C"/>
    <w:rPr>
      <w:rFonts w:cs="Times New Roman"/>
    </w:rPr>
  </w:style>
  <w:style w:customStyle="1" w:styleId="AC-Signatures" w:type="paragraph">
    <w:name w:val="AC-Signatures"/>
    <w:basedOn w:val="Normal"/>
    <w:next w:val="Normal"/>
    <w:rsid w:val="000A08FA"/>
    <w:pPr>
      <w:ind w:left="5103"/>
      <w:jc w:val="center"/>
    </w:pPr>
    <w:rPr>
      <w:rFonts w:cs="Times New Roman"/>
      <w:noProof/>
      <w:snapToGrid w:val="0"/>
      <w:sz w:val="24"/>
    </w:rPr>
  </w:style>
  <w:style w:styleId="Formuledepolitesse" w:type="paragraph">
    <w:name w:val="Closing"/>
    <w:basedOn w:val="Normal"/>
    <w:rsid w:val="00AE6328"/>
    <w:pPr>
      <w:jc w:val="both"/>
    </w:pPr>
    <w:rPr>
      <w:rFonts w:ascii="Times New Roman" w:cs="Times New Roman" w:hAnsi="Times New Roman"/>
      <w:noProof/>
      <w:snapToGrid w:val="0"/>
    </w:rPr>
  </w:style>
  <w:style w:styleId="Lienhypertexte" w:type="character">
    <w:name w:val="Hyperlink"/>
    <w:basedOn w:val="Policepardfaut"/>
    <w:uiPriority w:val="99"/>
    <w:rsid w:val="00AE6328"/>
    <w:rPr>
      <w:color w:val="0000FF"/>
      <w:u w:val="single"/>
    </w:rPr>
  </w:style>
  <w:style w:styleId="Lienhypertextesuivivisit" w:type="character">
    <w:name w:val="FollowedHyperlink"/>
    <w:basedOn w:val="Policepardfaut"/>
    <w:rsid w:val="00AE6328"/>
    <w:rPr>
      <w:color w:val="800080"/>
      <w:u w:val="single"/>
    </w:rPr>
  </w:style>
  <w:style w:styleId="Listepuces" w:type="paragraph">
    <w:name w:val="List Bullet"/>
    <w:basedOn w:val="Normal"/>
    <w:autoRedefine/>
    <w:rsid w:val="00AE6328"/>
    <w:pPr>
      <w:numPr>
        <w:numId w:val="3"/>
      </w:numPr>
      <w:jc w:val="both"/>
    </w:pPr>
    <w:rPr>
      <w:rFonts w:ascii="Times New Roman" w:cs="Times New Roman" w:hAnsi="Times New Roman"/>
      <w:noProof/>
      <w:snapToGrid w:val="0"/>
    </w:rPr>
  </w:style>
  <w:style w:styleId="Normalcentr" w:type="paragraph">
    <w:name w:val="Block Text"/>
    <w:basedOn w:val="Normal"/>
    <w:rsid w:val="00AE6328"/>
    <w:pPr>
      <w:spacing w:before="180" w:line="220" w:lineRule="auto"/>
      <w:ind w:left="1200" w:right="600"/>
      <w:jc w:val="both"/>
    </w:pPr>
    <w:rPr>
      <w:rFonts w:ascii="Comic Sans MS" w:cs="Times New Roman" w:hAnsi="Comic Sans MS"/>
    </w:rPr>
  </w:style>
  <w:style w:styleId="Numrodepage" w:type="character">
    <w:name w:val="page number"/>
    <w:basedOn w:val="Policepardfaut"/>
    <w:rsid w:val="00AE6328"/>
  </w:style>
  <w:style w:customStyle="1" w:styleId="TM" w:type="paragraph">
    <w:name w:val="TM"/>
    <w:next w:val="Normal"/>
    <w:autoRedefine/>
    <w:rsid w:val="00AE6328"/>
    <w:pPr>
      <w:jc w:val="center"/>
    </w:pPr>
    <w:rPr>
      <w:noProof/>
      <w:sz w:val="32"/>
      <w:u w:val="single"/>
    </w:rPr>
  </w:style>
  <w:style w:styleId="TM1" w:type="paragraph">
    <w:name w:val="toc 1"/>
    <w:next w:val="Normal"/>
    <w:autoRedefine/>
    <w:semiHidden/>
    <w:rsid w:val="00AE6328"/>
    <w:pPr>
      <w:tabs>
        <w:tab w:leader="underscore" w:pos="10206" w:val="right"/>
      </w:tabs>
      <w:spacing w:before="120"/>
    </w:pPr>
    <w:rPr>
      <w:noProof/>
      <w:sz w:val="28"/>
    </w:rPr>
  </w:style>
  <w:style w:styleId="TM2" w:type="paragraph">
    <w:name w:val="toc 2"/>
    <w:next w:val="Normal"/>
    <w:autoRedefine/>
    <w:semiHidden/>
    <w:rsid w:val="00AE6328"/>
    <w:pPr>
      <w:tabs>
        <w:tab w:leader="underscore" w:pos="10206" w:val="right"/>
      </w:tabs>
      <w:spacing w:before="120"/>
      <w:ind w:left="284"/>
    </w:pPr>
    <w:rPr>
      <w:noProof/>
      <w:sz w:val="24"/>
    </w:rPr>
  </w:style>
  <w:style w:styleId="TM3" w:type="paragraph">
    <w:name w:val="toc 3"/>
    <w:next w:val="Normal"/>
    <w:autoRedefine/>
    <w:semiHidden/>
    <w:rsid w:val="00AE6328"/>
    <w:pPr>
      <w:tabs>
        <w:tab w:leader="underscore" w:pos="10206" w:val="right"/>
      </w:tabs>
      <w:spacing w:before="120"/>
      <w:ind w:left="567"/>
    </w:pPr>
    <w:rPr>
      <w:noProof/>
      <w:sz w:val="24"/>
    </w:rPr>
  </w:style>
  <w:style w:styleId="Textedebulles" w:type="paragraph">
    <w:name w:val="Balloon Text"/>
    <w:basedOn w:val="Normal"/>
    <w:semiHidden/>
    <w:rsid w:val="00AE6328"/>
    <w:pPr>
      <w:jc w:val="both"/>
    </w:pPr>
    <w:rPr>
      <w:rFonts w:ascii="Tahoma" w:cs="Tahoma" w:hAnsi="Tahoma"/>
      <w:sz w:val="16"/>
      <w:szCs w:val="16"/>
    </w:rPr>
  </w:style>
  <w:style w:styleId="Notedebasdepage" w:type="paragraph">
    <w:name w:val="footnote text"/>
    <w:basedOn w:val="Normal"/>
    <w:semiHidden/>
    <w:rsid w:val="00AE6328"/>
    <w:pPr>
      <w:jc w:val="both"/>
    </w:pPr>
    <w:rPr>
      <w:rFonts w:ascii="Times New Roman" w:cs="Times New Roman" w:hAnsi="Times New Roman"/>
    </w:rPr>
  </w:style>
  <w:style w:customStyle="1" w:styleId="StyleTitre1JustifiGauche-013cmSuspendu063cmD" w:type="paragraph">
    <w:name w:val="Style Titre 1 + Justifié Gauche :  -013 cm Suspendu : 063 cm D..."/>
    <w:basedOn w:val="Titre1"/>
    <w:rsid w:val="00AE6328"/>
    <w:pPr>
      <w:numPr>
        <w:numId w:val="4"/>
      </w:numPr>
      <w:spacing w:after="160" w:before="480"/>
      <w:ind w:right="284"/>
      <w:jc w:val="both"/>
    </w:pPr>
    <w:rPr>
      <w:bCs/>
      <w:i w:val="0"/>
      <w:iCs/>
      <w:caps/>
      <w:sz w:val="24"/>
      <w:szCs w:val="24"/>
    </w:rPr>
  </w:style>
  <w:style w:customStyle="1" w:styleId="StyleTitre1ToutenmajusculeDroite1cm" w:type="paragraph">
    <w:name w:val="Style Titre 1 + Tout en majuscule Droite :  1 cm"/>
    <w:basedOn w:val="Titre1"/>
    <w:rsid w:val="00AE6328"/>
    <w:pPr>
      <w:numPr>
        <w:numId w:val="1"/>
      </w:numPr>
      <w:tabs>
        <w:tab w:pos="596" w:val="num"/>
        <w:tab w:pos="851" w:val="left"/>
      </w:tabs>
      <w:ind w:firstLine="0" w:right="567"/>
    </w:pPr>
    <w:rPr>
      <w:bCs/>
      <w:iCs/>
      <w:caps/>
      <w:sz w:val="24"/>
      <w:szCs w:val="24"/>
    </w:rPr>
  </w:style>
  <w:style w:customStyle="1" w:styleId="AVL-RuesVilles" w:type="paragraph">
    <w:name w:val="AVL-RuesVilles"/>
    <w:basedOn w:val="Normal"/>
    <w:rsid w:val="00AE6328"/>
  </w:style>
  <w:style w:styleId="Appelnotedebasdep" w:type="character">
    <w:name w:val="footnote reference"/>
    <w:basedOn w:val="Policepardfaut"/>
    <w:semiHidden/>
    <w:rsid w:val="00AE6328"/>
    <w:rPr>
      <w:vertAlign w:val="superscript"/>
    </w:rPr>
  </w:style>
  <w:style w:customStyle="1" w:styleId="AVL-Ref" w:type="paragraph">
    <w:name w:val="AVL-Ref"/>
    <w:basedOn w:val="Normal"/>
    <w:rsid w:val="00AE6328"/>
    <w:pPr>
      <w:jc w:val="both"/>
    </w:pPr>
  </w:style>
  <w:style w:customStyle="1" w:styleId="AVL-RH" w:type="paragraph">
    <w:name w:val="AVL-RH"/>
    <w:basedOn w:val="Normal"/>
    <w:link w:val="AVL-RHCar"/>
    <w:rsid w:val="00E308E7"/>
    <w:rPr>
      <w:sz w:val="24"/>
      <w:szCs w:val="24"/>
    </w:rPr>
  </w:style>
  <w:style w:customStyle="1" w:styleId="AVL-RHCar" w:type="character">
    <w:name w:val="AVL-RH Car"/>
    <w:basedOn w:val="Policepardfaut"/>
    <w:link w:val="AVL-RH"/>
    <w:rsid w:val="002E488D"/>
    <w:rPr>
      <w:rFonts w:ascii="Arial" w:cs="Arial" w:hAnsi="Arial"/>
      <w:sz w:val="24"/>
      <w:szCs w:val="24"/>
      <w:lang w:bidi="ar-SA" w:eastAsia="fr-FR" w:val="fr-FR"/>
    </w:rPr>
  </w:style>
  <w:style w:customStyle="1" w:styleId="AVL-Logo-300561" w:type="paragraph">
    <w:name w:val="AVL-Logo-300*561"/>
    <w:rsid w:val="00C837DA"/>
    <w:rPr>
      <w:rFonts w:ascii="Arial" w:cs="Arial" w:hAnsi="Arial"/>
    </w:rPr>
  </w:style>
  <w:style w:customStyle="1" w:styleId="Normal16G" w:type="paragraph">
    <w:name w:val="Normal16G"/>
    <w:basedOn w:val="Normal"/>
    <w:rsid w:val="00663409"/>
    <w:pPr>
      <w:ind w:right="-1"/>
      <w:jc w:val="center"/>
    </w:pPr>
    <w:rPr>
      <w:b/>
      <w:i/>
      <w:sz w:val="32"/>
      <w:szCs w:val="32"/>
      <w:u w:val="double"/>
    </w:rPr>
  </w:style>
  <w:style w:customStyle="1" w:styleId="Normal12" w:type="paragraph">
    <w:name w:val="Normal12"/>
    <w:basedOn w:val="Normal"/>
    <w:link w:val="Normal12Car"/>
    <w:rsid w:val="00663409"/>
    <w:rPr>
      <w:sz w:val="24"/>
      <w:szCs w:val="24"/>
    </w:rPr>
  </w:style>
  <w:style w:customStyle="1" w:styleId="Normal12Car" w:type="character">
    <w:name w:val="Normal12 Car"/>
    <w:basedOn w:val="Policepardfaut"/>
    <w:link w:val="Normal12"/>
    <w:rsid w:val="00663409"/>
    <w:rPr>
      <w:rFonts w:ascii="Arial" w:cs="Arial" w:hAnsi="Arial"/>
      <w:sz w:val="24"/>
      <w:szCs w:val="24"/>
      <w:lang w:bidi="ar-SA" w:eastAsia="fr-FR" w:val="fr-FR"/>
    </w:rPr>
  </w:style>
  <w:style w:customStyle="1" w:styleId="Normal12G" w:type="paragraph">
    <w:name w:val="Normal12G"/>
    <w:basedOn w:val="Normal"/>
    <w:rsid w:val="00663409"/>
    <w:rPr>
      <w:b/>
      <w:sz w:val="24"/>
      <w:szCs w:val="24"/>
    </w:rPr>
  </w:style>
  <w:style w:customStyle="1" w:styleId="Default" w:type="paragraph">
    <w:name w:val="Default"/>
    <w:rsid w:val="000D06ED"/>
    <w:pPr>
      <w:autoSpaceDE w:val="0"/>
      <w:autoSpaceDN w:val="0"/>
      <w:adjustRightInd w:val="0"/>
    </w:pPr>
    <w:rPr>
      <w:rFonts w:ascii="Century Gothic" w:cs="Century Gothic" w:hAnsi="Century Gothic"/>
      <w:color w:val="000000"/>
      <w:sz w:val="24"/>
      <w:szCs w:val="24"/>
    </w:rPr>
  </w:style>
  <w:style w:customStyle="1" w:styleId="ParagraphedelisteCar" w:type="character">
    <w:name w:val="Paragraphe de liste Car"/>
    <w:basedOn w:val="Policepardfaut"/>
    <w:link w:val="Paragraphedeliste"/>
    <w:uiPriority w:val="34"/>
    <w:locked/>
    <w:rsid w:val="0048400F"/>
    <w:rPr>
      <w:rFonts w:asciiTheme="minorHAnsi" w:cstheme="minorBidi" w:eastAsiaTheme="minorHAnsi" w:hAnsiTheme="minorHAnsi"/>
      <w:sz w:val="22"/>
      <w:szCs w:val="22"/>
      <w:lang w:eastAsia="en-US"/>
    </w:rPr>
  </w:style>
  <w:style w:styleId="Paragraphedeliste" w:type="paragraph">
    <w:name w:val="List Paragraph"/>
    <w:basedOn w:val="Normal"/>
    <w:link w:val="ParagraphedelisteCar"/>
    <w:uiPriority w:val="34"/>
    <w:qFormat/>
    <w:rsid w:val="004840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236649">
      <w:bodyDiv w:val="1"/>
      <w:marLeft w:val="0"/>
      <w:marRight w:val="0"/>
      <w:marTop w:val="0"/>
      <w:marBottom w:val="0"/>
      <w:divBdr>
        <w:top w:val="none" w:sz="0" w:space="0" w:color="auto"/>
        <w:left w:val="none" w:sz="0" w:space="0" w:color="auto"/>
        <w:bottom w:val="none" w:sz="0" w:space="0" w:color="auto"/>
        <w:right w:val="none" w:sz="0" w:space="0" w:color="auto"/>
      </w:divBdr>
    </w:div>
    <w:div w:id="863786875">
      <w:bodyDiv w:val="1"/>
      <w:marLeft w:val="0"/>
      <w:marRight w:val="0"/>
      <w:marTop w:val="0"/>
      <w:marBottom w:val="0"/>
      <w:divBdr>
        <w:top w:val="none" w:sz="0" w:space="0" w:color="auto"/>
        <w:left w:val="none" w:sz="0" w:space="0" w:color="auto"/>
        <w:bottom w:val="none" w:sz="0" w:space="0" w:color="auto"/>
        <w:right w:val="none" w:sz="0" w:space="0" w:color="auto"/>
      </w:divBdr>
    </w:div>
    <w:div w:id="213903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header2.xml" Type="http://schemas.openxmlformats.org/officeDocument/2006/relationships/head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jpeg" Type="http://schemas.openxmlformats.org/officeDocument/2006/relationships/image"/><Relationship Id="rId8" Target="https://www.teleaccords.travail-emploi.gouv.fr/PortailTeleprocedures/" TargetMode="External" Type="http://schemas.openxmlformats.org/officeDocument/2006/relationships/hyperlink"/><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2.jpg" Type="http://schemas.openxmlformats.org/officeDocument/2006/relationships/image"/></Relationships>
</file>

<file path=word/_rels/footer2.xml.rels><?xml version="1.0" encoding="UTF-8" standalone="no"?><Relationships xmlns="http://schemas.openxmlformats.org/package/2006/relationships"><Relationship Id="rId1" Target="media/image2.jpg" Type="http://schemas.openxmlformats.org/officeDocument/2006/relationships/image"/></Relationships>
</file>

<file path=word/_rels/header1.xml.rels><?xml version="1.0" encoding="UTF-8" standalone="no"?><Relationships xmlns="http://schemas.openxmlformats.org/package/2006/relationships"><Relationship Id="rId1" Target="media/image2.jpg" Type="http://schemas.openxmlformats.org/officeDocument/2006/relationships/image"/></Relationships>
</file>

<file path=word/_rels/header2.xml.rels><?xml version="1.0" encoding="UTF-8" standalone="no"?><Relationships xmlns="http://schemas.openxmlformats.org/package/2006/relationships"><Relationship Id="rId1" Target="media/image2.jpg" Type="http://schemas.openxmlformats.org/officeDocument/2006/relationships/image"/></Relationships>
</file>

<file path=word/_rels/settings.xml.rels><?xml version="1.0" encoding="UTF-8" standalone="no"?><Relationships xmlns="http://schemas.openxmlformats.org/package/2006/relationships"><Relationship Id="rId1" Target="file://///storage/Travail/RessourcesHumaines/Agences/AVL/1Prive/CONTRATS%20-%20ACCORDS/Accord%20entreprise%20conv%20btp/Proc&#233;dure%202/AVL69/AVL69-%20St%20Quentin%20-%20papier%20en%20t&#234;te.dotx" TargetMode="External" Type="http://schemas.openxmlformats.org/officeDocument/2006/relationships/attachedTemplat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AVL69- St Quentin - papier en tête</Template>
  <TotalTime>11</TotalTime>
  <Pages>3</Pages>
  <Words>961</Words>
  <Characters>5244</Characters>
  <Application>Microsoft Office Word</Application>
  <DocSecurity>0</DocSecurity>
  <Lines>43</Lines>
  <Paragraphs>12</Paragraphs>
  <ScaleCrop>false</ScaleCrop>
  <HeadingPairs>
    <vt:vector baseType="variant" size="2">
      <vt:variant>
        <vt:lpstr>Titre</vt:lpstr>
      </vt:variant>
      <vt:variant>
        <vt:i4>1</vt:i4>
      </vt:variant>
    </vt:vector>
  </HeadingPairs>
  <TitlesOfParts>
    <vt:vector baseType="lpstr" size="1">
      <vt:lpstr>AVL-RH-Contrat</vt:lpstr>
    </vt:vector>
  </TitlesOfParts>
  <Company>ANVOLIA</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cp:category>AVL-RH-Contrats</cp:category>
  <dcterms:created xsi:type="dcterms:W3CDTF">2020-01-29T16:35:00Z</dcterms:created>
  <cp:lastPrinted>2011-06-06T10:21:00Z</cp:lastPrinted>
  <dcterms:modified xsi:type="dcterms:W3CDTF">2020-03-22T17:14:00Z</dcterms:modified>
  <cp:revision>6</cp:revision>
  <dc:title>AVL-RH-Contrat</dc:title>
</cp:coreProperties>
</file>