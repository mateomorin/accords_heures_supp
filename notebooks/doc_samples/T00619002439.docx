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P="00962B82" w:rsidR="001C0FEB" w:rsidRDefault="001D7BAC" w:rsidRPr="001D130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after="300"/>
        <w:contextualSpacing/>
        <w:jc w:val="center"/>
        <w:rPr>
          <w:rFonts w:cstheme="majorBidi" w:eastAsiaTheme="majorEastAsia"/>
          <w:spacing w:val="5"/>
          <w:kern w:val="28"/>
          <w:sz w:val="28"/>
          <w:szCs w:val="28"/>
        </w:rPr>
      </w:pPr>
      <w:r w:rsidRPr="001D1305">
        <w:rPr>
          <w:rFonts w:cstheme="majorBidi" w:eastAsiaTheme="majorEastAsia"/>
          <w:spacing w:val="5"/>
          <w:kern w:val="28"/>
          <w:sz w:val="28"/>
          <w:szCs w:val="28"/>
        </w:rPr>
        <w:t>Accord</w:t>
      </w:r>
      <w:r w:rsidR="001C0FEB" w:rsidRPr="001D1305">
        <w:rPr>
          <w:rFonts w:cstheme="majorBidi" w:eastAsiaTheme="majorEastAsia"/>
          <w:spacing w:val="5"/>
          <w:kern w:val="28"/>
          <w:sz w:val="28"/>
          <w:szCs w:val="28"/>
        </w:rPr>
        <w:t xml:space="preserve"> d'entreprise relatif à la prorogation</w:t>
      </w:r>
      <w:r w:rsidR="001C0FEB" w:rsidRPr="001D1305">
        <w:rPr>
          <w:rFonts w:cstheme="majorBidi" w:eastAsiaTheme="majorEastAsia"/>
          <w:spacing w:val="5"/>
          <w:kern w:val="28"/>
          <w:sz w:val="28"/>
          <w:szCs w:val="28"/>
        </w:rPr>
        <w:br/>
        <w:t xml:space="preserve">des mandats </w:t>
      </w:r>
      <w:r w:rsidR="007E71B6" w:rsidRPr="001D1305">
        <w:rPr>
          <w:rStyle w:val="Italiquevert"/>
          <w:i w:val="0"/>
          <w:color w:val="auto"/>
          <w:sz w:val="28"/>
          <w:szCs w:val="28"/>
        </w:rPr>
        <w:t xml:space="preserve">des membres du </w:t>
      </w:r>
      <w:r w:rsidR="001D1305" w:rsidRPr="001D1305">
        <w:rPr>
          <w:rFonts w:cs="Arial"/>
          <w:color w:val="222222"/>
          <w:sz w:val="28"/>
          <w:szCs w:val="28"/>
        </w:rPr>
        <w:t>comité d'hygiène, de sécurité et des conditions de travail (</w:t>
      </w:r>
      <w:r w:rsidR="001D1305" w:rsidRPr="001D1305">
        <w:rPr>
          <w:rFonts w:cs="Arial"/>
          <w:b/>
          <w:bCs/>
          <w:color w:val="222222"/>
          <w:sz w:val="28"/>
          <w:szCs w:val="28"/>
        </w:rPr>
        <w:t>CHSCT</w:t>
      </w:r>
      <w:r w:rsidR="001D1305" w:rsidRPr="001D1305">
        <w:rPr>
          <w:rFonts w:cs="Arial"/>
          <w:color w:val="222222"/>
          <w:sz w:val="28"/>
          <w:szCs w:val="28"/>
        </w:rPr>
        <w:t>)</w:t>
      </w:r>
    </w:p>
    <w:p w:rsidP="001C0FEB" w:rsidR="001C0FEB" w:rsidRDefault="001C0FEB" w:rsidRPr="00BF1C21">
      <w:pPr>
        <w:spacing w:line="276" w:lineRule="auto"/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 w:rsidRPr="00D61C8A">
        <w:rPr>
          <w:rFonts w:asciiTheme="minorHAnsi" w:cs="Arial" w:hAnsiTheme="minorHAnsi"/>
          <w:b/>
          <w:spacing w:val="10"/>
        </w:rPr>
        <w:t>ENTRE LES SOUSSIGNES</w:t>
      </w:r>
    </w:p>
    <w:p w:rsidP="00565AA1" w:rsidR="00565AA1" w:rsidRDefault="00565AA1" w:rsidRPr="00D61C8A">
      <w:pPr>
        <w:rPr>
          <w:rFonts w:asciiTheme="minorHAnsi" w:cs="Arial" w:hAnsiTheme="minorHAnsi"/>
        </w:rPr>
      </w:pPr>
    </w:p>
    <w:p w:rsidP="00581271" w:rsidR="00565AA1" w:rsidRDefault="00565AA1" w:rsidRPr="00581271">
      <w:pPr>
        <w:spacing w:after="0" w:before="0"/>
        <w:rPr>
          <w:rFonts w:cs="Arial"/>
        </w:rPr>
      </w:pPr>
      <w:r w:rsidRPr="00581271">
        <w:rPr>
          <w:rFonts w:cs="Arial"/>
          <w:b/>
        </w:rPr>
        <w:t>L’Association AMETRA 06</w:t>
      </w:r>
      <w:r w:rsidRPr="00581271">
        <w:rPr>
          <w:rFonts w:cs="Arial"/>
        </w:rPr>
        <w:t xml:space="preserve"> dont le siège social est situé à NICE</w:t>
      </w:r>
      <w:r w:rsidR="001D1305" w:rsidRPr="00581271">
        <w:rPr>
          <w:rFonts w:cs="Arial"/>
        </w:rPr>
        <w:t xml:space="preserve"> </w:t>
      </w:r>
      <w:r w:rsidRPr="00581271">
        <w:rPr>
          <w:rFonts w:cs="Arial"/>
        </w:rPr>
        <w:t xml:space="preserve">- 06203 – 2-4 rue Jules </w:t>
      </w:r>
      <w:proofErr w:type="spellStart"/>
      <w:r w:rsidRPr="00581271">
        <w:rPr>
          <w:rFonts w:cs="Arial"/>
        </w:rPr>
        <w:t>Belleudy</w:t>
      </w:r>
      <w:proofErr w:type="spellEnd"/>
      <w:r w:rsidRPr="00581271">
        <w:rPr>
          <w:rFonts w:cs="Arial"/>
        </w:rPr>
        <w:t>, enregistrée sous le numéro Siret 775 552 011 00</w:t>
      </w:r>
      <w:r w:rsidR="002561DF" w:rsidRPr="00581271">
        <w:rPr>
          <w:rFonts w:cs="Arial"/>
        </w:rPr>
        <w:t>3</w:t>
      </w:r>
      <w:r w:rsidRPr="00581271">
        <w:rPr>
          <w:rFonts w:cs="Arial"/>
        </w:rPr>
        <w:t xml:space="preserve">86, représentée par </w:t>
      </w:r>
      <w:r w:rsidR="001D1305" w:rsidRPr="00581271">
        <w:rPr>
          <w:rFonts w:cs="Arial"/>
        </w:rPr>
        <w:t xml:space="preserve">Madame </w:t>
      </w:r>
      <w:r w:rsidR="004766AE">
        <w:rPr>
          <w:rFonts w:cs="Arial"/>
        </w:rPr>
        <w:t>XX</w:t>
      </w:r>
      <w:r w:rsidRPr="00581271">
        <w:rPr>
          <w:rFonts w:cs="Arial"/>
        </w:rPr>
        <w:t xml:space="preserve"> agissant en qualité de </w:t>
      </w:r>
      <w:r w:rsidR="001D1305" w:rsidRPr="00581271">
        <w:rPr>
          <w:rFonts w:cs="Arial"/>
        </w:rPr>
        <w:t>Directeur Général.</w:t>
      </w:r>
    </w:p>
    <w:p w:rsidP="00565AA1" w:rsidR="00565AA1" w:rsidRDefault="00565AA1">
      <w:pPr>
        <w:spacing w:before="0" w:line="320" w:lineRule="atLeast"/>
        <w:rPr>
          <w:rFonts w:asciiTheme="minorHAnsi" w:cs="Arial" w:hAnsiTheme="minorHAnsi"/>
        </w:rPr>
      </w:pPr>
    </w:p>
    <w:p w:rsidP="00581271" w:rsidR="00565AA1" w:rsidRDefault="00581271">
      <w:pPr>
        <w:tabs>
          <w:tab w:pos="8222" w:val="left"/>
        </w:tabs>
        <w:spacing w:before="0"/>
        <w:jc w:val="center"/>
        <w:rPr>
          <w:rFonts w:asciiTheme="minorHAnsi" w:cs="Arial" w:hAnsiTheme="minorHAnsi"/>
          <w:b/>
        </w:rPr>
      </w:pPr>
      <w:r>
        <w:rPr>
          <w:rFonts w:asciiTheme="minorHAnsi" w:cs="Arial" w:hAnsiTheme="minorHAnsi"/>
          <w:b/>
        </w:rPr>
        <w:tab/>
      </w:r>
      <w:r w:rsidR="00565AA1">
        <w:rPr>
          <w:rFonts w:asciiTheme="minorHAnsi" w:cs="Arial" w:hAnsiTheme="minorHAnsi"/>
          <w:b/>
        </w:rPr>
        <w:t>D</w:t>
      </w:r>
      <w:r w:rsidR="00565AA1" w:rsidRPr="00D61C8A">
        <w:rPr>
          <w:rFonts w:asciiTheme="minorHAnsi" w:cs="Arial" w:hAnsiTheme="minorHAnsi"/>
          <w:b/>
        </w:rPr>
        <w:t>'une part,</w:t>
      </w:r>
    </w:p>
    <w:p w:rsidP="00565AA1" w:rsidR="00565AA1" w:rsidRDefault="00565AA1" w:rsidRPr="00D61C8A">
      <w:pPr>
        <w:spacing w:before="0"/>
        <w:jc w:val="right"/>
        <w:rPr>
          <w:rFonts w:asciiTheme="minorHAnsi" w:cs="Arial" w:hAnsiTheme="minorHAnsi"/>
          <w:b/>
        </w:rPr>
      </w:pPr>
    </w:p>
    <w:p w:rsidP="00565AA1" w:rsidR="00565AA1" w:rsidRDefault="00565AA1" w:rsidRPr="00D61C8A">
      <w:pPr>
        <w:spacing w:before="0"/>
        <w:rPr>
          <w:rFonts w:asciiTheme="minorHAnsi" w:cs="Arial" w:hAnsiTheme="minorHAnsi"/>
        </w:rPr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 w:rsidRPr="00D61C8A">
        <w:rPr>
          <w:rFonts w:asciiTheme="minorHAnsi" w:cs="Arial" w:hAnsiTheme="minorHAnsi"/>
          <w:b/>
          <w:spacing w:val="10"/>
        </w:rPr>
        <w:t>ET</w:t>
      </w:r>
    </w:p>
    <w:p w:rsidP="00685AF3" w:rsidR="00685AF3" w:rsidRDefault="00685AF3" w:rsidRPr="000708D4">
      <w:pPr>
        <w:rPr>
          <w:rFonts w:cs="Arial"/>
          <w:b/>
          <w:sz w:val="22"/>
          <w:szCs w:val="22"/>
        </w:rPr>
      </w:pPr>
    </w:p>
    <w:p w:rsidP="00685AF3" w:rsidR="00685AF3" w:rsidRDefault="00685AF3">
      <w:pPr>
        <w:rPr>
          <w:rFonts w:cs="Arial"/>
          <w:sz w:val="22"/>
          <w:szCs w:val="22"/>
        </w:rPr>
      </w:pPr>
      <w:r w:rsidRPr="000708D4">
        <w:rPr>
          <w:rFonts w:cs="Arial"/>
          <w:sz w:val="22"/>
          <w:szCs w:val="22"/>
        </w:rPr>
        <w:t xml:space="preserve">Les organisations syndicales représentatives au sein de l’entreprise dûment habilitées à signer le présent accord, à savoir : </w:t>
      </w:r>
    </w:p>
    <w:p w:rsidP="00685AF3" w:rsidR="00685AF3" w:rsidRDefault="00685AF3" w:rsidRPr="000708D4">
      <w:pPr>
        <w:rPr>
          <w:rFonts w:cs="Arial"/>
          <w:sz w:val="22"/>
          <w:szCs w:val="22"/>
        </w:rPr>
      </w:pPr>
    </w:p>
    <w:p w:rsidP="00685AF3" w:rsidR="00685AF3" w:rsidRDefault="004766AE" w:rsidRPr="00E20D36">
      <w:pPr>
        <w:pStyle w:val="Paragraphedeliste"/>
        <w:numPr>
          <w:ilvl w:val="0"/>
          <w:numId w:val="21"/>
        </w:numPr>
        <w:spacing w:after="0" w:befor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X</w:t>
      </w:r>
    </w:p>
    <w:p w:rsidP="00685AF3" w:rsidR="00685AF3" w:rsidRDefault="004766AE" w:rsidRPr="00E20D36">
      <w:pPr>
        <w:pStyle w:val="Paragraphedeliste"/>
        <w:numPr>
          <w:ilvl w:val="0"/>
          <w:numId w:val="21"/>
        </w:numPr>
        <w:spacing w:after="0" w:befor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X</w:t>
      </w:r>
    </w:p>
    <w:p w:rsidP="00685AF3" w:rsidR="00685AF3" w:rsidRDefault="004766AE" w:rsidRPr="00E20D36">
      <w:pPr>
        <w:pStyle w:val="Paragraphedeliste"/>
        <w:numPr>
          <w:ilvl w:val="0"/>
          <w:numId w:val="21"/>
        </w:numPr>
        <w:spacing w:after="0" w:befor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X</w:t>
      </w:r>
    </w:p>
    <w:p w:rsidP="00685AF3" w:rsidR="00685AF3" w:rsidRDefault="004766AE" w:rsidRPr="00E20D36">
      <w:pPr>
        <w:pStyle w:val="Paragraphedeliste"/>
        <w:numPr>
          <w:ilvl w:val="0"/>
          <w:numId w:val="21"/>
        </w:numPr>
        <w:spacing w:after="0" w:befor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X</w:t>
      </w:r>
    </w:p>
    <w:p w:rsidP="00565AA1" w:rsidR="00565AA1" w:rsidRDefault="00565AA1" w:rsidRPr="00D61C8A">
      <w:pPr>
        <w:spacing w:before="0"/>
        <w:rPr>
          <w:rFonts w:asciiTheme="minorHAnsi" w:cs="Arial" w:hAnsiTheme="minorHAnsi"/>
          <w:b/>
        </w:rPr>
      </w:pPr>
    </w:p>
    <w:p w:rsidP="00565AA1" w:rsidR="00565AA1" w:rsidRDefault="00565AA1" w:rsidRPr="00581271">
      <w:pPr>
        <w:spacing w:before="0"/>
        <w:rPr>
          <w:rFonts w:asciiTheme="minorHAnsi" w:cs="Arial" w:hAnsiTheme="minorHAnsi"/>
          <w:b/>
        </w:rPr>
      </w:pPr>
    </w:p>
    <w:p w:rsidP="001D7BAC" w:rsidR="00404D98" w:rsidRDefault="00581271" w:rsidRPr="00581271">
      <w:pPr>
        <w:spacing w:after="0" w:before="0"/>
        <w:jc w:val="right"/>
        <w:rPr>
          <w:rFonts w:cs="Arial"/>
          <w:b/>
          <w:snapToGrid w:val="0"/>
          <w:color w:val="000000"/>
          <w:szCs w:val="20"/>
        </w:rPr>
      </w:pPr>
      <w:r>
        <w:rPr>
          <w:rFonts w:cs="Arial"/>
          <w:b/>
          <w:snapToGrid w:val="0"/>
          <w:color w:val="000000"/>
          <w:szCs w:val="20"/>
        </w:rPr>
        <w:t xml:space="preserve"> </w:t>
      </w:r>
      <w:r w:rsidR="00404D98" w:rsidRPr="00581271">
        <w:rPr>
          <w:rFonts w:cs="Arial"/>
          <w:b/>
          <w:snapToGrid w:val="0"/>
          <w:color w:val="000000"/>
          <w:szCs w:val="20"/>
        </w:rPr>
        <w:t>D’autre part,</w:t>
      </w:r>
    </w:p>
    <w:p w:rsidP="001D7BAC" w:rsidR="001C0FEB" w:rsidRDefault="001C0FEB" w:rsidRPr="001D7BAC">
      <w:pPr>
        <w:spacing w:after="0" w:before="0"/>
        <w:rPr>
          <w:szCs w:val="20"/>
        </w:rPr>
      </w:pPr>
    </w:p>
    <w:p w:rsidP="001D7BAC" w:rsidR="001C0FEB" w:rsidRDefault="001C0FEB" w:rsidRPr="001D7BAC">
      <w:pPr>
        <w:spacing w:after="0" w:before="0"/>
        <w:rPr>
          <w:szCs w:val="20"/>
        </w:rPr>
      </w:pPr>
      <w:r w:rsidRPr="001D7BAC">
        <w:rPr>
          <w:szCs w:val="20"/>
        </w:rPr>
        <w:t xml:space="preserve">Constituant ensemble « les </w:t>
      </w:r>
      <w:r w:rsidR="00FE64B2" w:rsidRPr="001D7BAC">
        <w:rPr>
          <w:szCs w:val="20"/>
        </w:rPr>
        <w:t>p</w:t>
      </w:r>
      <w:r w:rsidRPr="001D7BAC">
        <w:rPr>
          <w:szCs w:val="20"/>
        </w:rPr>
        <w:t xml:space="preserve">arties ». </w:t>
      </w:r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>
        <w:rPr>
          <w:rFonts w:asciiTheme="minorHAnsi" w:cs="Arial" w:hAnsiTheme="minorHAnsi"/>
          <w:b/>
          <w:spacing w:val="10"/>
        </w:rPr>
        <w:t>PREAMBULE</w:t>
      </w:r>
    </w:p>
    <w:p w:rsidP="001D7BAC" w:rsidR="00B701CC" w:rsidRDefault="00B701CC">
      <w:pPr>
        <w:spacing w:after="0" w:before="0"/>
        <w:rPr>
          <w:szCs w:val="20"/>
        </w:rPr>
      </w:pPr>
    </w:p>
    <w:p w:rsidP="001D7BAC" w:rsidR="001C0FEB" w:rsidRDefault="001C0FEB">
      <w:pPr>
        <w:spacing w:after="0" w:before="0"/>
        <w:rPr>
          <w:szCs w:val="20"/>
        </w:rPr>
      </w:pPr>
      <w:r w:rsidRPr="001D7BAC">
        <w:rPr>
          <w:szCs w:val="20"/>
        </w:rPr>
        <w:t>En application de l’ordonnance n°</w:t>
      </w:r>
      <w:r w:rsidR="00FE64B2" w:rsidRPr="001D7BAC">
        <w:rPr>
          <w:szCs w:val="20"/>
        </w:rPr>
        <w:t> </w:t>
      </w:r>
      <w:r w:rsidRPr="001D7BAC">
        <w:rPr>
          <w:szCs w:val="20"/>
        </w:rPr>
        <w:t xml:space="preserve">2017-1386 du 22 septembre 2017, les organisations syndicales de salariés et l'association </w:t>
      </w:r>
      <w:r w:rsidR="00404D98" w:rsidRPr="00962B82">
        <w:rPr>
          <w:szCs w:val="20"/>
        </w:rPr>
        <w:t>AMETRA</w:t>
      </w:r>
      <w:r w:rsidR="00404D98" w:rsidRPr="007126AC">
        <w:rPr>
          <w:szCs w:val="20"/>
        </w:rPr>
        <w:t>06</w:t>
      </w:r>
      <w:r w:rsidRPr="001D7BAC">
        <w:rPr>
          <w:szCs w:val="20"/>
        </w:rPr>
        <w:t xml:space="preserve"> ont décidé d’ouvrir les négociations dans l’objectif de signer un accord d’entreprise concernant la prorogation des mandats </w:t>
      </w:r>
      <w:r w:rsidR="007E71B6">
        <w:rPr>
          <w:szCs w:val="20"/>
        </w:rPr>
        <w:t xml:space="preserve">des membres du </w:t>
      </w:r>
      <w:r w:rsidR="00685AF3">
        <w:rPr>
          <w:szCs w:val="20"/>
        </w:rPr>
        <w:t>C.H.S.C.T.</w:t>
      </w:r>
    </w:p>
    <w:p w:rsidP="001D7BAC" w:rsidR="007E71B6" w:rsidRDefault="007E71B6" w:rsidRPr="001D7BAC">
      <w:pPr>
        <w:spacing w:after="0" w:before="0"/>
        <w:rPr>
          <w:szCs w:val="20"/>
        </w:rPr>
      </w:pPr>
    </w:p>
    <w:p w:rsidP="001D7BAC" w:rsidR="001C0FEB" w:rsidRDefault="001C0FEB" w:rsidRPr="001D7BAC">
      <w:pPr>
        <w:spacing w:after="0" w:before="0"/>
        <w:rPr>
          <w:szCs w:val="20"/>
        </w:rPr>
      </w:pPr>
      <w:r w:rsidRPr="001D7BAC">
        <w:rPr>
          <w:szCs w:val="20"/>
        </w:rPr>
        <w:t>Cette décision vise à permettre aux différents acteurs de s’approprier les nouvelles possibilités offertes par la loi en matière de représentation du personnel et notamment de parvenir à une mise en place optimum du nouveau comité social et économique</w:t>
      </w:r>
      <w:r w:rsidR="007126AC">
        <w:rPr>
          <w:szCs w:val="20"/>
        </w:rPr>
        <w:t xml:space="preserve"> (CSE)</w:t>
      </w:r>
      <w:r w:rsidRPr="001D7BAC">
        <w:rPr>
          <w:szCs w:val="20"/>
        </w:rPr>
        <w:t>. </w:t>
      </w:r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  <w:bookmarkStart w:id="0" w:name="_Toc484504261"/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</w:p>
    <w:bookmarkEnd w:id="0"/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>
        <w:rPr>
          <w:rFonts w:asciiTheme="minorHAnsi" w:cs="Arial" w:hAnsiTheme="minorHAnsi"/>
          <w:b/>
          <w:spacing w:val="10"/>
        </w:rPr>
        <w:t>ARTICLE 1</w:t>
      </w:r>
      <w:r w:rsidRPr="00565AA1">
        <w:rPr>
          <w:rFonts w:asciiTheme="minorHAnsi" w:cs="Arial" w:hAnsiTheme="minorHAnsi"/>
          <w:b/>
          <w:spacing w:val="10"/>
          <w:vertAlign w:val="superscript"/>
        </w:rPr>
        <w:t>ER</w:t>
      </w:r>
      <w:r>
        <w:rPr>
          <w:rFonts w:asciiTheme="minorHAnsi" w:cs="Arial" w:hAnsiTheme="minorHAnsi"/>
          <w:b/>
          <w:spacing w:val="10"/>
        </w:rPr>
        <w:t> - DATE DE FIN DES MANDATS</w:t>
      </w:r>
    </w:p>
    <w:p w:rsidP="001D7BAC" w:rsidR="00B701CC" w:rsidRDefault="00B701CC" w:rsidRPr="00B701CC">
      <w:pPr>
        <w:spacing w:after="0" w:before="0"/>
        <w:rPr>
          <w:i/>
          <w:szCs w:val="20"/>
        </w:rPr>
      </w:pPr>
    </w:p>
    <w:p w:rsidP="001D7BAC" w:rsidR="001C0FEB" w:rsidRDefault="001C0FEB">
      <w:pPr>
        <w:spacing w:after="0" w:before="0"/>
        <w:rPr>
          <w:rStyle w:val="Italiquevert"/>
          <w:b/>
          <w:i w:val="0"/>
          <w:color w:val="auto"/>
          <w:szCs w:val="20"/>
        </w:rPr>
      </w:pPr>
      <w:r w:rsidRPr="00B701CC">
        <w:rPr>
          <w:szCs w:val="20"/>
        </w:rPr>
        <w:t xml:space="preserve">La date initiale de fin </w:t>
      </w:r>
      <w:r w:rsidR="001D1305" w:rsidRPr="001D1305">
        <w:rPr>
          <w:szCs w:val="20"/>
        </w:rPr>
        <w:t xml:space="preserve">mandats des membres du </w:t>
      </w:r>
      <w:r w:rsidR="001D1305" w:rsidRPr="001D1305">
        <w:rPr>
          <w:rFonts w:cs="Arial"/>
          <w:color w:val="222222"/>
          <w:szCs w:val="20"/>
        </w:rPr>
        <w:t>comité d'hygiène, de</w:t>
      </w:r>
      <w:r w:rsidR="001D1305">
        <w:rPr>
          <w:rFonts w:cs="Arial"/>
          <w:color w:val="222222"/>
          <w:szCs w:val="20"/>
        </w:rPr>
        <w:t xml:space="preserve"> </w:t>
      </w:r>
      <w:r w:rsidR="001D1305" w:rsidRPr="001D1305">
        <w:rPr>
          <w:rFonts w:cs="Arial"/>
          <w:color w:val="222222"/>
          <w:szCs w:val="20"/>
        </w:rPr>
        <w:t>sécurité et des conditions de travail (</w:t>
      </w:r>
      <w:r w:rsidR="001D1305" w:rsidRPr="001D1305">
        <w:rPr>
          <w:rFonts w:cs="Arial"/>
          <w:b/>
          <w:bCs/>
          <w:color w:val="222222"/>
          <w:szCs w:val="20"/>
        </w:rPr>
        <w:t>CHSCT</w:t>
      </w:r>
      <w:r w:rsidR="001D1305" w:rsidRPr="001D1305">
        <w:rPr>
          <w:rFonts w:cs="Arial"/>
          <w:color w:val="222222"/>
          <w:szCs w:val="20"/>
        </w:rPr>
        <w:t>)</w:t>
      </w:r>
      <w:r w:rsidR="001D1305">
        <w:rPr>
          <w:rFonts w:cs="Arial"/>
          <w:color w:val="222222"/>
          <w:szCs w:val="20"/>
        </w:rPr>
        <w:t xml:space="preserve"> </w:t>
      </w:r>
      <w:r w:rsidRPr="00B701CC">
        <w:rPr>
          <w:szCs w:val="20"/>
        </w:rPr>
        <w:t xml:space="preserve">était prévue le </w:t>
      </w:r>
      <w:r w:rsidR="00404D98" w:rsidRPr="007126AC">
        <w:rPr>
          <w:rStyle w:val="Italiquevert"/>
          <w:b/>
          <w:i w:val="0"/>
          <w:color w:val="auto"/>
          <w:szCs w:val="20"/>
        </w:rPr>
        <w:t>2</w:t>
      </w:r>
      <w:r w:rsidR="00565AA1">
        <w:rPr>
          <w:rStyle w:val="Italiquevert"/>
          <w:b/>
          <w:i w:val="0"/>
          <w:color w:val="auto"/>
          <w:szCs w:val="20"/>
        </w:rPr>
        <w:t>3</w:t>
      </w:r>
      <w:r w:rsidR="00404D98" w:rsidRPr="007126AC">
        <w:rPr>
          <w:rStyle w:val="Italiquevert"/>
          <w:b/>
          <w:i w:val="0"/>
          <w:color w:val="auto"/>
          <w:szCs w:val="20"/>
        </w:rPr>
        <w:t xml:space="preserve"> juillet 201</w:t>
      </w:r>
      <w:r w:rsidR="00565AA1">
        <w:rPr>
          <w:rStyle w:val="Italiquevert"/>
          <w:b/>
          <w:i w:val="0"/>
          <w:color w:val="auto"/>
          <w:szCs w:val="20"/>
        </w:rPr>
        <w:t>9</w:t>
      </w:r>
      <w:r w:rsidR="00404D98" w:rsidRPr="007126AC">
        <w:rPr>
          <w:rStyle w:val="Italiquevert"/>
          <w:b/>
          <w:i w:val="0"/>
          <w:color w:val="auto"/>
          <w:szCs w:val="20"/>
        </w:rPr>
        <w:t>.</w:t>
      </w:r>
    </w:p>
    <w:p w:rsidP="001D7BAC" w:rsidR="00CB38CC" w:rsidRDefault="00CB38CC" w:rsidRPr="00B701CC">
      <w:pPr>
        <w:spacing w:after="0" w:before="0"/>
        <w:rPr>
          <w:szCs w:val="20"/>
        </w:rPr>
      </w:pPr>
    </w:p>
    <w:p w:rsidP="001D7BAC" w:rsidR="001D7BAC" w:rsidRDefault="001C0FEB">
      <w:pPr>
        <w:spacing w:after="0" w:before="0"/>
        <w:rPr>
          <w:b/>
          <w:szCs w:val="20"/>
        </w:rPr>
      </w:pPr>
      <w:r w:rsidRPr="00B701CC">
        <w:rPr>
          <w:szCs w:val="20"/>
        </w:rPr>
        <w:t>En application de l’article 9</w:t>
      </w:r>
      <w:r w:rsidR="00404D98" w:rsidRPr="00B701CC">
        <w:rPr>
          <w:szCs w:val="20"/>
        </w:rPr>
        <w:t xml:space="preserve"> </w:t>
      </w:r>
      <w:r w:rsidR="001D7BAC" w:rsidRPr="00B701CC">
        <w:rPr>
          <w:szCs w:val="20"/>
        </w:rPr>
        <w:t xml:space="preserve">du Titre IV </w:t>
      </w:r>
      <w:r w:rsidR="00962B82">
        <w:rPr>
          <w:szCs w:val="20"/>
        </w:rPr>
        <w:t xml:space="preserve">- </w:t>
      </w:r>
      <w:r w:rsidR="001D7BAC" w:rsidRPr="00B701CC">
        <w:rPr>
          <w:szCs w:val="20"/>
        </w:rPr>
        <w:t xml:space="preserve">Dispositions transitoires et finales </w:t>
      </w:r>
      <w:r w:rsidRPr="00B701CC">
        <w:rPr>
          <w:szCs w:val="20"/>
        </w:rPr>
        <w:t xml:space="preserve">de l’ordonnance précitée, les parties décident de proroger ces mandats </w:t>
      </w:r>
      <w:r w:rsidR="001D7BAC" w:rsidRPr="00B701CC">
        <w:rPr>
          <w:szCs w:val="20"/>
        </w:rPr>
        <w:t xml:space="preserve"> jusqu’au </w:t>
      </w:r>
      <w:r w:rsidR="00685AF3">
        <w:rPr>
          <w:b/>
          <w:szCs w:val="20"/>
        </w:rPr>
        <w:t>15 décembre 2019</w:t>
      </w:r>
      <w:r w:rsidR="00565AA1">
        <w:rPr>
          <w:b/>
          <w:szCs w:val="20"/>
        </w:rPr>
        <w:t>.</w:t>
      </w:r>
    </w:p>
    <w:p w:rsidP="001D7BAC" w:rsidR="00CB38CC" w:rsidRDefault="00CB38CC" w:rsidRPr="00962B82">
      <w:pPr>
        <w:spacing w:after="0" w:before="0"/>
        <w:rPr>
          <w:b/>
          <w:szCs w:val="20"/>
        </w:rPr>
      </w:pPr>
    </w:p>
    <w:p w:rsidP="00CB38CC" w:rsidR="00CB38CC" w:rsidRDefault="001C0FEB" w:rsidRPr="001D1305">
      <w:pPr>
        <w:spacing w:after="0" w:before="0"/>
        <w:rPr>
          <w:rFonts w:cs="Arial"/>
          <w:b/>
          <w:szCs w:val="20"/>
        </w:rPr>
      </w:pPr>
      <w:r w:rsidRPr="001D1305">
        <w:rPr>
          <w:szCs w:val="20"/>
        </w:rPr>
        <w:lastRenderedPageBreak/>
        <w:t xml:space="preserve">Ainsi, </w:t>
      </w:r>
      <w:r w:rsidR="001D7BAC" w:rsidRPr="001D1305">
        <w:rPr>
          <w:szCs w:val="20"/>
        </w:rPr>
        <w:t>les mandats</w:t>
      </w:r>
      <w:r w:rsidR="00565AA1" w:rsidRPr="001D1305">
        <w:rPr>
          <w:szCs w:val="20"/>
        </w:rPr>
        <w:t xml:space="preserve"> des membres du </w:t>
      </w:r>
      <w:r w:rsidR="001D1305" w:rsidRPr="001D1305">
        <w:rPr>
          <w:rFonts w:cs="Arial"/>
          <w:color w:val="222222"/>
          <w:szCs w:val="20"/>
        </w:rPr>
        <w:t>comité d'hygiène, de</w:t>
      </w:r>
      <w:r w:rsidR="001D1305">
        <w:rPr>
          <w:rFonts w:cs="Arial"/>
          <w:color w:val="222222"/>
          <w:szCs w:val="20"/>
        </w:rPr>
        <w:t xml:space="preserve"> </w:t>
      </w:r>
      <w:r w:rsidR="001D1305" w:rsidRPr="001D1305">
        <w:rPr>
          <w:rFonts w:cs="Arial"/>
          <w:color w:val="222222"/>
          <w:szCs w:val="20"/>
        </w:rPr>
        <w:t>sécurité et des conditions de travail (</w:t>
      </w:r>
      <w:r w:rsidR="001D1305" w:rsidRPr="001D1305">
        <w:rPr>
          <w:rFonts w:cs="Arial"/>
          <w:b/>
          <w:bCs/>
          <w:color w:val="222222"/>
          <w:szCs w:val="20"/>
        </w:rPr>
        <w:t>CHSCT</w:t>
      </w:r>
      <w:r w:rsidR="001D1305" w:rsidRPr="001D1305">
        <w:rPr>
          <w:rFonts w:cs="Arial"/>
          <w:color w:val="222222"/>
          <w:szCs w:val="20"/>
        </w:rPr>
        <w:t>)</w:t>
      </w:r>
      <w:r w:rsidR="001D1305">
        <w:rPr>
          <w:rFonts w:cs="Arial"/>
          <w:color w:val="222222"/>
          <w:szCs w:val="20"/>
        </w:rPr>
        <w:t xml:space="preserve"> </w:t>
      </w:r>
      <w:r w:rsidRPr="001D1305">
        <w:rPr>
          <w:szCs w:val="20"/>
        </w:rPr>
        <w:t xml:space="preserve">sont prorogés </w:t>
      </w:r>
      <w:r w:rsidR="00565AA1" w:rsidRPr="001D1305">
        <w:rPr>
          <w:szCs w:val="20"/>
        </w:rPr>
        <w:t xml:space="preserve">jusqu’au </w:t>
      </w:r>
      <w:r w:rsidR="00685AF3">
        <w:rPr>
          <w:b/>
          <w:szCs w:val="20"/>
        </w:rPr>
        <w:t>15 décembre</w:t>
      </w:r>
      <w:r w:rsidR="00CB38CC" w:rsidRPr="001D1305">
        <w:rPr>
          <w:rFonts w:cs="Arial"/>
          <w:b/>
          <w:szCs w:val="20"/>
        </w:rPr>
        <w:t xml:space="preserve"> 2019, </w:t>
      </w:r>
      <w:r w:rsidR="00CB38CC" w:rsidRPr="001D1305">
        <w:rPr>
          <w:rFonts w:cs="Arial"/>
          <w:szCs w:val="20"/>
        </w:rPr>
        <w:t xml:space="preserve">sachant que le CSE doit être mis en place </w:t>
      </w:r>
      <w:r w:rsidR="00685AF3">
        <w:rPr>
          <w:rFonts w:cs="Arial"/>
          <w:szCs w:val="20"/>
        </w:rPr>
        <w:t xml:space="preserve">au plus tard </w:t>
      </w:r>
      <w:r w:rsidR="00CB38CC" w:rsidRPr="001D1305">
        <w:rPr>
          <w:rFonts w:cs="Arial"/>
          <w:szCs w:val="20"/>
        </w:rPr>
        <w:t xml:space="preserve">le </w:t>
      </w:r>
      <w:r w:rsidR="00CB38CC" w:rsidRPr="001D1305">
        <w:rPr>
          <w:rStyle w:val="lev"/>
          <w:rFonts w:cs="Arial"/>
          <w:szCs w:val="20"/>
        </w:rPr>
        <w:t>1</w:t>
      </w:r>
      <w:r w:rsidR="00CB38CC" w:rsidRPr="001D1305">
        <w:rPr>
          <w:rStyle w:val="lev"/>
          <w:rFonts w:cs="Arial"/>
          <w:szCs w:val="20"/>
          <w:vertAlign w:val="superscript"/>
        </w:rPr>
        <w:t>er</w:t>
      </w:r>
      <w:r w:rsidR="00CB38CC" w:rsidRPr="001D1305">
        <w:rPr>
          <w:rStyle w:val="lev"/>
          <w:rFonts w:cs="Arial"/>
          <w:szCs w:val="20"/>
        </w:rPr>
        <w:t xml:space="preserve"> janvier 2020</w:t>
      </w:r>
      <w:r w:rsidR="00CB38CC" w:rsidRPr="001D1305">
        <w:rPr>
          <w:rFonts w:cs="Arial"/>
          <w:szCs w:val="20"/>
        </w:rPr>
        <w:t>.</w:t>
      </w:r>
    </w:p>
    <w:p w:rsidP="00CB38CC" w:rsidR="00CB38CC" w:rsidRDefault="00CB38CC">
      <w:pPr>
        <w:spacing w:after="0" w:before="0"/>
        <w:rPr>
          <w:szCs w:val="20"/>
        </w:rPr>
      </w:pPr>
    </w:p>
    <w:p w:rsidP="00CB38CC" w:rsidR="00CB38CC" w:rsidRDefault="00CB38CC" w:rsidRPr="00B701CC">
      <w:pPr>
        <w:spacing w:after="0" w:before="0"/>
        <w:rPr>
          <w:szCs w:val="20"/>
        </w:rPr>
      </w:pPr>
      <w:r>
        <w:rPr>
          <w:szCs w:val="20"/>
        </w:rPr>
        <w:t>La</w:t>
      </w:r>
      <w:r w:rsidRPr="00B701CC">
        <w:rPr>
          <w:szCs w:val="20"/>
        </w:rPr>
        <w:t xml:space="preserve"> direction s’engage à organiser la mise en place du comité social et économique</w:t>
      </w:r>
      <w:r>
        <w:rPr>
          <w:szCs w:val="20"/>
        </w:rPr>
        <w:t xml:space="preserve"> (CSE)</w:t>
      </w:r>
      <w:r w:rsidRPr="00B701CC">
        <w:rPr>
          <w:szCs w:val="20"/>
        </w:rPr>
        <w:t xml:space="preserve"> en application des dispositions légales en vigueur.</w:t>
      </w:r>
    </w:p>
    <w:p w:rsidP="00CB38CC" w:rsidR="00CB38CC" w:rsidRDefault="00CB38CC">
      <w:pPr>
        <w:pStyle w:val="Titre1"/>
        <w:spacing w:after="0" w:before="0"/>
        <w:rPr>
          <w:color w:val="auto"/>
          <w:sz w:val="20"/>
          <w:szCs w:val="20"/>
        </w:rPr>
      </w:pPr>
    </w:p>
    <w:p w:rsidP="00962B82" w:rsidR="00962B82" w:rsidRDefault="00962B82" w:rsidRPr="00962B82"/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>
        <w:rPr>
          <w:rFonts w:asciiTheme="minorHAnsi" w:cs="Arial" w:hAnsiTheme="minorHAnsi"/>
          <w:b/>
          <w:spacing w:val="10"/>
        </w:rPr>
        <w:t>ARTICLE 2 - DUREE ET REVISION DE L’ACCORD</w:t>
      </w:r>
    </w:p>
    <w:p w:rsidP="001D7BAC" w:rsidR="00962B82" w:rsidRDefault="00962B82">
      <w:pPr>
        <w:spacing w:after="0" w:before="0"/>
        <w:rPr>
          <w:szCs w:val="20"/>
        </w:rPr>
      </w:pPr>
    </w:p>
    <w:p w:rsidP="001D7BAC" w:rsidR="001C0FEB" w:rsidRDefault="001C0FEB" w:rsidRPr="001D7BAC">
      <w:pPr>
        <w:spacing w:after="0" w:before="0"/>
        <w:rPr>
          <w:szCs w:val="20"/>
        </w:rPr>
      </w:pPr>
      <w:r w:rsidRPr="001D7BAC">
        <w:rPr>
          <w:szCs w:val="20"/>
        </w:rPr>
        <w:t xml:space="preserve">Le présent accord collectif est conclu pour une durée déterminée. </w:t>
      </w:r>
    </w:p>
    <w:p w:rsidP="001D7BAC" w:rsidR="001C0FEB" w:rsidRDefault="001C0FEB">
      <w:pPr>
        <w:spacing w:after="0" w:before="0"/>
        <w:rPr>
          <w:szCs w:val="20"/>
        </w:rPr>
      </w:pPr>
      <w:r w:rsidRPr="001D7BAC">
        <w:rPr>
          <w:szCs w:val="20"/>
        </w:rPr>
        <w:t xml:space="preserve">A tout moment, le présent accord peut faire l’objet d’une révision dans les conditions prévues aux articles L. 2261-7 et suivants du Code du travail. </w:t>
      </w:r>
    </w:p>
    <w:p w:rsidP="001D7BAC" w:rsidR="00B701CC" w:rsidRDefault="00B701CC" w:rsidRPr="001D7BAC">
      <w:pPr>
        <w:spacing w:after="0" w:before="0"/>
        <w:rPr>
          <w:szCs w:val="20"/>
        </w:rPr>
      </w:pPr>
    </w:p>
    <w:p w:rsidP="001D7BAC" w:rsidR="001C0FEB" w:rsidRDefault="001C0FEB" w:rsidRPr="001D7BAC">
      <w:pPr>
        <w:spacing w:after="0" w:before="0"/>
        <w:rPr>
          <w:szCs w:val="20"/>
        </w:rPr>
      </w:pPr>
      <w:r w:rsidRPr="001D7BAC">
        <w:rPr>
          <w:szCs w:val="20"/>
        </w:rPr>
        <w:t>Toutes les modifications d’origine légale ou réglementaire s’appliqueront de plein droit au présent accord.</w:t>
      </w:r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</w:p>
    <w:p w:rsidP="00565AA1" w:rsidR="0001282A" w:rsidRDefault="0001282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>
        <w:rPr>
          <w:rFonts w:asciiTheme="minorHAnsi" w:cs="Arial" w:hAnsiTheme="minorHAnsi"/>
          <w:b/>
          <w:spacing w:val="10"/>
        </w:rPr>
        <w:t xml:space="preserve">ARTICLE 3 </w:t>
      </w:r>
      <w:r w:rsidR="0001282A">
        <w:rPr>
          <w:rFonts w:asciiTheme="minorHAnsi" w:cs="Arial" w:hAnsiTheme="minorHAnsi"/>
          <w:b/>
          <w:spacing w:val="10"/>
        </w:rPr>
        <w:t>-</w:t>
      </w:r>
      <w:r>
        <w:rPr>
          <w:rFonts w:asciiTheme="minorHAnsi" w:cs="Arial" w:hAnsiTheme="minorHAnsi"/>
          <w:b/>
          <w:spacing w:val="10"/>
        </w:rPr>
        <w:t xml:space="preserve"> </w:t>
      </w:r>
      <w:r w:rsidR="0001282A">
        <w:rPr>
          <w:rFonts w:asciiTheme="minorHAnsi" w:cs="Arial" w:hAnsiTheme="minorHAnsi"/>
          <w:b/>
          <w:spacing w:val="10"/>
        </w:rPr>
        <w:t>PUBLICITE DE L’ACCORD</w:t>
      </w:r>
    </w:p>
    <w:p w:rsidP="006768AF" w:rsidR="006768AF" w:rsidRDefault="006768AF" w:rsidRPr="006768AF">
      <w:pPr>
        <w:rPr>
          <w:rFonts w:cs="Arial" w:eastAsia="Times New Roman"/>
          <w:szCs w:val="20"/>
        </w:rPr>
      </w:pPr>
      <w:r w:rsidRPr="006768AF">
        <w:rPr>
          <w:rFonts w:cs="Arial"/>
          <w:szCs w:val="20"/>
        </w:rPr>
        <w:t>Le présent accord sera déposé en 2 exemplaires auprès de Monsieur le Directeur Départemental du Travail, de l’Emploi et de la Formation Professionnelle de l’Unité Territoriale des Alpes maritimes (DIREC</w:t>
      </w:r>
      <w:r w:rsidR="005C1120">
        <w:rPr>
          <w:rFonts w:cs="Arial"/>
          <w:szCs w:val="20"/>
        </w:rPr>
        <w:t>C</w:t>
      </w:r>
      <w:r w:rsidRPr="006768AF">
        <w:rPr>
          <w:rFonts w:cs="Arial"/>
          <w:szCs w:val="20"/>
        </w:rPr>
        <w:t>TE PACA).</w:t>
      </w:r>
    </w:p>
    <w:p w:rsidP="006768AF" w:rsidR="006768AF" w:rsidRDefault="006768AF" w:rsidRPr="006768AF">
      <w:pPr>
        <w:pStyle w:val="Corpsdetexte2"/>
        <w:rPr>
          <w:rFonts w:ascii="Arial" w:cs="Arial" w:hAnsi="Arial"/>
          <w:sz w:val="20"/>
          <w:szCs w:val="20"/>
        </w:rPr>
      </w:pPr>
      <w:r w:rsidRPr="006768AF">
        <w:rPr>
          <w:rFonts w:ascii="Arial" w:cs="Arial" w:hAnsi="Arial"/>
          <w:iCs/>
          <w:sz w:val="20"/>
          <w:szCs w:val="20"/>
        </w:rPr>
        <w:t>Le présent accord collectif sera publié dans la base nationale de données.</w:t>
      </w:r>
    </w:p>
    <w:p w:rsidP="006768AF" w:rsidR="006768AF" w:rsidRDefault="006768AF" w:rsidRPr="006768AF">
      <w:pPr>
        <w:pStyle w:val="Corpsdetexte2"/>
        <w:rPr>
          <w:rFonts w:ascii="Arial" w:cs="Arial" w:hAnsi="Arial"/>
          <w:sz w:val="20"/>
          <w:szCs w:val="20"/>
        </w:rPr>
      </w:pPr>
      <w:r w:rsidRPr="006768AF">
        <w:rPr>
          <w:rFonts w:ascii="Arial" w:cs="Arial" w:hAnsi="Arial"/>
          <w:iCs/>
          <w:sz w:val="20"/>
          <w:szCs w:val="20"/>
        </w:rPr>
        <w:t>Un exemplaire de cet accord sera remis à chacun des signataires.</w:t>
      </w:r>
    </w:p>
    <w:p w:rsidP="006768AF" w:rsidR="006768AF" w:rsidRDefault="006768AF" w:rsidRPr="006768AF">
      <w:pPr>
        <w:pStyle w:val="Corpsdetexte2"/>
        <w:rPr>
          <w:rFonts w:ascii="Arial" w:cs="Arial" w:hAnsi="Arial"/>
          <w:iCs/>
          <w:sz w:val="20"/>
          <w:szCs w:val="20"/>
        </w:rPr>
      </w:pPr>
      <w:r w:rsidRPr="006768AF">
        <w:rPr>
          <w:rFonts w:ascii="Arial" w:cs="Arial" w:hAnsi="Arial"/>
          <w:iCs/>
          <w:sz w:val="20"/>
          <w:szCs w:val="20"/>
        </w:rPr>
        <w:t>Mention de cet accord sera portée sur les emplacements réservés à la communication syndicale.</w:t>
      </w:r>
    </w:p>
    <w:p w:rsidP="006768AF" w:rsidR="006768AF" w:rsidRDefault="006768AF" w:rsidRPr="006768AF">
      <w:pPr>
        <w:rPr>
          <w:rFonts w:cs="Arial"/>
          <w:szCs w:val="20"/>
        </w:rPr>
      </w:pPr>
      <w:r w:rsidRPr="006768AF">
        <w:rPr>
          <w:rFonts w:cs="Arial"/>
          <w:szCs w:val="20"/>
        </w:rPr>
        <w:t xml:space="preserve">A Nice, le </w:t>
      </w:r>
      <w:r w:rsidR="004766AE">
        <w:rPr>
          <w:rFonts w:cs="Arial"/>
          <w:szCs w:val="20"/>
        </w:rPr>
        <w:t>2 juillet 2019</w:t>
      </w:r>
    </w:p>
    <w:p w:rsidP="006768AF" w:rsidR="006768AF" w:rsidRDefault="006768AF" w:rsidRPr="006768AF">
      <w:pPr>
        <w:tabs>
          <w:tab w:pos="540" w:val="left"/>
        </w:tabs>
        <w:spacing w:line="280" w:lineRule="atLeast"/>
        <w:rPr>
          <w:rFonts w:cs="Arial"/>
          <w:szCs w:val="20"/>
        </w:rPr>
      </w:pPr>
      <w:r w:rsidRPr="006768AF">
        <w:rPr>
          <w:rFonts w:cs="Arial"/>
          <w:szCs w:val="20"/>
        </w:rPr>
        <w:t>Fait en 8 exemplaires dont trois pour les formalités de publicité.</w:t>
      </w:r>
    </w:p>
    <w:p w:rsidP="006768AF" w:rsidR="006768AF" w:rsidRDefault="006768AF">
      <w:pPr>
        <w:rPr>
          <w:rFonts w:cs="Arial"/>
          <w:sz w:val="22"/>
          <w:szCs w:val="22"/>
        </w:rPr>
      </w:pPr>
    </w:p>
    <w:p w:rsidP="005C1120" w:rsidR="005C1120" w:rsidRDefault="005C1120" w:rsidRPr="005C1120">
      <w:pPr>
        <w:tabs>
          <w:tab w:pos="540" w:val="left"/>
        </w:tabs>
        <w:spacing w:line="280" w:lineRule="atLeast"/>
        <w:ind w:left="360"/>
        <w:rPr>
          <w:rFonts w:cs="Arial"/>
          <w:b/>
          <w:szCs w:val="24"/>
        </w:rPr>
      </w:pPr>
    </w:p>
    <w:tbl>
      <w:tblPr>
        <w:tblW w:type="auto" w:w="0"/>
        <w:tblInd w:type="dxa" w:w="108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firstColumn="1" w:firstRow="1" w:lastColumn="0" w:lastRow="0" w:noHBand="0" w:noVBand="1" w:val="04A0"/>
      </w:tblPr>
      <w:tblGrid>
        <w:gridCol w:w="4790"/>
        <w:gridCol w:w="4498"/>
        <w:gridCol w:w="35"/>
      </w:tblGrid>
      <w:tr w:rsidR="005C1120" w:rsidRPr="005C1120" w:rsidTr="002B7AC6"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hideMark/>
          </w:tcPr>
          <w:p w:rsidP="005C1120" w:rsidR="005C1120" w:rsidRDefault="005C1120" w:rsidRPr="005C1120">
            <w:pPr>
              <w:keepLines/>
              <w:ind w:left="284"/>
              <w:rPr>
                <w:rFonts w:cs="Arial"/>
                <w:szCs w:val="20"/>
              </w:rPr>
            </w:pPr>
            <w:r w:rsidRPr="005C1120">
              <w:rPr>
                <w:rFonts w:cs="Arial"/>
                <w:szCs w:val="20"/>
              </w:rPr>
              <w:t>Pour l’AMETRA06</w:t>
            </w:r>
          </w:p>
          <w:p w:rsidP="005C1120" w:rsidR="005C1120" w:rsidRDefault="005C1120" w:rsidRPr="005C1120">
            <w:pPr>
              <w:keepLines/>
              <w:ind w:left="284"/>
              <w:rPr>
                <w:rFonts w:cs="Arial"/>
                <w:szCs w:val="20"/>
              </w:rPr>
            </w:pPr>
            <w:r w:rsidRPr="005C1120">
              <w:rPr>
                <w:rFonts w:cs="Arial"/>
                <w:szCs w:val="20"/>
              </w:rPr>
              <w:t>Le Directeur Général</w:t>
            </w:r>
          </w:p>
          <w:p w:rsidP="005C1120" w:rsidR="005C1120" w:rsidRDefault="004766AE" w:rsidRPr="005C1120">
            <w:pPr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533"/>
            <w:gridSpan w:val="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  <w:tr w:rsidR="005C1120" w:rsidRPr="005C1120" w:rsidTr="002B7AC6">
        <w:trPr>
          <w:trHeight w:val="654"/>
        </w:trPr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ind w:left="284"/>
              <w:rPr>
                <w:rFonts w:cs="Arial"/>
                <w:szCs w:val="20"/>
              </w:rPr>
            </w:pPr>
            <w:r w:rsidRPr="005C1120">
              <w:rPr>
                <w:rFonts w:cs="Arial"/>
                <w:szCs w:val="20"/>
              </w:rPr>
              <w:t xml:space="preserve">Pour le syndicat CFDT </w:t>
            </w:r>
          </w:p>
          <w:p w:rsidP="005C1120" w:rsidR="005C1120" w:rsidRDefault="004766AE" w:rsidRPr="005C1120">
            <w:pPr>
              <w:keepLines/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533"/>
            <w:gridSpan w:val="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  <w:tr w:rsidR="005C1120" w:rsidRPr="005C1120" w:rsidTr="002B7AC6">
        <w:trPr>
          <w:trHeight w:val="681"/>
        </w:trPr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ind w:left="284"/>
              <w:rPr>
                <w:rFonts w:cs="Arial"/>
                <w:szCs w:val="20"/>
              </w:rPr>
            </w:pPr>
            <w:r w:rsidRPr="005C1120">
              <w:rPr>
                <w:rFonts w:cs="Arial"/>
                <w:szCs w:val="20"/>
              </w:rPr>
              <w:t xml:space="preserve">Pour le syndicat CFE-CGC </w:t>
            </w:r>
          </w:p>
          <w:p w:rsidP="005C1120" w:rsidR="005C1120" w:rsidRDefault="004766AE" w:rsidRPr="005C1120">
            <w:pPr>
              <w:keepLines/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533"/>
            <w:gridSpan w:val="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  <w:tr w:rsidR="005C1120" w:rsidRPr="005C1120" w:rsidTr="002B7AC6">
        <w:trPr>
          <w:gridAfter w:val="1"/>
          <w:wAfter w:type="dxa" w:w="35"/>
        </w:trPr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ind w:left="284"/>
              <w:rPr>
                <w:rFonts w:cs="Arial"/>
                <w:szCs w:val="20"/>
              </w:rPr>
            </w:pPr>
            <w:r w:rsidRPr="005C1120">
              <w:rPr>
                <w:rFonts w:cs="Arial"/>
                <w:szCs w:val="20"/>
              </w:rPr>
              <w:t xml:space="preserve">Pour le syndicat CGT </w:t>
            </w:r>
          </w:p>
          <w:p w:rsidP="005C1120" w:rsidR="005C1120" w:rsidRDefault="004766AE" w:rsidRPr="005C1120">
            <w:pPr>
              <w:keepLines/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49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  <w:tr w:rsidR="005C1120" w:rsidRPr="005C1120" w:rsidTr="002B7AC6">
        <w:trPr>
          <w:gridAfter w:val="1"/>
          <w:wAfter w:type="dxa" w:w="35"/>
        </w:trPr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ind w:left="284"/>
              <w:rPr>
                <w:rFonts w:cs="Arial"/>
                <w:szCs w:val="20"/>
              </w:rPr>
            </w:pPr>
            <w:r w:rsidRPr="005C1120">
              <w:rPr>
                <w:rFonts w:cs="Arial"/>
                <w:szCs w:val="20"/>
              </w:rPr>
              <w:t xml:space="preserve">Pour le syndicat CFTC </w:t>
            </w:r>
          </w:p>
          <w:p w:rsidP="005C1120" w:rsidR="005C1120" w:rsidRDefault="004766AE" w:rsidRPr="005C1120">
            <w:pPr>
              <w:keepLines/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  <w:bookmarkStart w:id="1" w:name="_GoBack"/>
            <w:bookmarkEnd w:id="1"/>
          </w:p>
        </w:tc>
        <w:tc>
          <w:tcPr>
            <w:tcW w:type="dxa" w:w="449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P="005C1120" w:rsidR="005C1120" w:rsidRDefault="005C1120" w:rsidRPr="005C1120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</w:tbl>
    <w:p w:rsidP="005C1120" w:rsidR="005C1120" w:rsidRDefault="005C1120" w:rsidRPr="005C1120">
      <w:pPr>
        <w:rPr>
          <w:rFonts w:cs="Arial"/>
          <w:sz w:val="22"/>
          <w:szCs w:val="22"/>
        </w:rPr>
      </w:pPr>
    </w:p>
    <w:p w:rsidP="006768AF" w:rsidR="00E97A80" w:rsidRDefault="00E97A80" w:rsidRPr="001D7BAC">
      <w:pPr>
        <w:pStyle w:val="Titre1"/>
        <w:spacing w:after="0" w:before="0"/>
      </w:pPr>
    </w:p>
    <w:sectPr w:rsidR="00E97A80" w:rsidRPr="001D7BAC" w:rsidSect="00962B82">
      <w:headerReference r:id="rId9" w:type="even"/>
      <w:headerReference r:id="rId10" w:type="default"/>
      <w:footerReference r:id="rId11" w:type="even"/>
      <w:footerReference r:id="rId12" w:type="default"/>
      <w:pgSz w:h="16838" w:w="11906"/>
      <w:pgMar w:bottom="1134" w:footer="794" w:gutter="0" w:header="737" w:left="1304" w:right="1191" w:top="175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711" w:rsidRDefault="00D75711" w:rsidP="00AF310E">
      <w:pPr>
        <w:spacing w:before="0" w:after="0"/>
      </w:pPr>
      <w:r>
        <w:separator/>
      </w:r>
    </w:p>
  </w:endnote>
  <w:endnote w:type="continuationSeparator" w:id="0">
    <w:p w:rsidR="00D75711" w:rsidRDefault="00D75711" w:rsidP="00AF31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2F0A6A" w:rsidRDefault="002F0A6A">
    <w:pPr>
      <w:spacing w:after="0" w:before="0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P="006A271F" w:rsidR="00AF310E" w:rsidRDefault="00005FC4" w:rsidRPr="006A271F">
    <w:pPr>
      <w:pStyle w:val="Pieddepage"/>
    </w:pPr>
    <w:r>
      <w:rPr>
        <w:noProof/>
      </w:rPr>
      <mc:AlternateContent>
        <mc:Choice Requires="wps">
          <w:drawing>
            <wp:anchor allowOverlap="1" behindDoc="1" distB="0" distL="114300" distR="114300" distT="0" layoutInCell="1" locked="1" relativeHeight="251659264" simplePos="0" wp14:anchorId="4F11A38E" wp14:editId="72BC595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34110" cy="467995"/>
              <wp:effectExtent b="0" l="2540" r="0" t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4110" cy="467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P="00BF1D86" w:rsidR="004F5D11" w:rsidRDefault="00E03901" w:rsidRPr="00BF1D86">
                          <w:pPr>
                            <w:jc w:val="center"/>
                            <w:rPr>
                              <w:rStyle w:val="Numrodepage"/>
                              <w:color w:val="5F6062"/>
                            </w:rPr>
                          </w:pPr>
                          <w:r w:rsidRPr="00BF1D86">
                            <w:rPr>
                              <w:rStyle w:val="Numrodepage"/>
                              <w:color w:val="5F6062"/>
                            </w:rPr>
                            <w:fldChar w:fldCharType="begin"/>
                          </w:r>
                          <w:r w:rsidR="00BF1D86" w:rsidRPr="00BF1D86">
                            <w:rPr>
                              <w:rStyle w:val="Numrodepage"/>
                              <w:color w:val="5F6062"/>
                            </w:rPr>
                            <w:instrText xml:space="preserve"> PAGE   \* MERGEFORMAT </w:instrText>
                          </w:r>
                          <w:r w:rsidRPr="00BF1D86">
                            <w:rPr>
                              <w:rStyle w:val="Numrodepage"/>
                              <w:color w:val="5F6062"/>
                            </w:rPr>
                            <w:fldChar w:fldCharType="separate"/>
                          </w:r>
                          <w:r w:rsidR="004766AE">
                            <w:rPr>
                              <w:rStyle w:val="Numrodepage"/>
                              <w:noProof/>
                              <w:color w:val="5F6062"/>
                            </w:rPr>
                            <w:t>2</w:t>
                          </w:r>
                          <w:r w:rsidRPr="00BF1D86">
                            <w:rPr>
                              <w:rStyle w:val="Numrodepage"/>
                              <w:color w:val="5F6062"/>
                            </w:rPr>
                            <w:fldChar w:fldCharType="end"/>
                          </w:r>
                          <w:r w:rsidR="00BF1D86" w:rsidRPr="00BF1D86">
                            <w:rPr>
                              <w:rStyle w:val="Numrodepage"/>
                              <w:color w:val="5F6062"/>
                            </w:rPr>
                            <w:t>/</w:t>
                          </w:r>
                          <w:fldSimple w:instr=" NUMPAGES   \* MERGEFORMAT ">
                            <w:r w:rsidR="004766AE" w:rsidRPr="004766AE">
                              <w:rPr>
                                <w:rStyle w:val="Numrodepage"/>
                                <w:noProof/>
                                <w:color w:val="5F6062"/>
                              </w:rPr>
                              <w:t>2</w:t>
                            </w:r>
                          </w:fldSimple>
                        </w:p>
                      </w:txbxContent>
                    </wps:txbx>
                    <wps:bodyPr anchor="t" anchorCtr="0" bIns="45720" lIns="91440" rIns="91440" rot="0" tIns="45720" upright="1" vert="horz" wrap="square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coordsize="21600,21600" id="_x0000_t202" o:spt="202" path="m,l,21600r21600,l21600,xe">
              <v:stroke joinstyle="miter"/>
              <v:path gradientshapeok="t" o:connecttype="rect"/>
            </v:shapetype>
            <v:shape id="Text Box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Y2FLgQIAAA8FAAAOAAAAZHJzL2Uyb0RvYy54bWysVNuO2yAQfa/Uf0C8Z22nzsVWnNUm21SV thdptx9AAMeoGCiQ2Nuq/94BJ9lsL1JV1Q+YYYYzlzPD4rpvJTpw64RWFc6uUoy4opoJtavwp4fN aI6R80QxIrXiFX7kDl8vX75YdKbkY91oybhFAKJc2ZkKN96bMkkcbXhL3JU2XIGy1rYlHkS7S5gl HaC3Mhmn6TTptGXGasqdg9PbQYmXEb+uOfUf6tpxj2SFITYfVxvXbViT5YKUO0tMI+gxDPIPUbRE KHB6hrolnqC9Fb9AtYJa7XTtr6huE13XgvKYA2STpT9lc98Qw2MuUBxnzmVy/w+Wvj98tEiwCk8w UqQFih5479FK9ygL1emMK8Ho3oCZ7+EYWI6ZOnOn6WeHlF43RO34jbW6azhhEF28mVxcHXBcANl2 7zQDN2TvdQTqa9uG0kExEKADS49nZkIoNLjMXuVZBioKunw6K4pJCC4h5em2sc6/4bpFYVNhC8xH dHK4c34wPZkEZ05LwTZCyijY3XYtLToQ6JJN/I7oz8ykCsZKh2sD4nACQYKPoAvhRta/Fdk4T1fj YrSZzmejfJNPRsUsnY/SrFgV0zQv8tvN9xBglpeNYIyrO6H4qQOz/O8YPs7C0DuxB1FX4WIyngwU /THJNH6/S7IVHgZSirbC87MRKQOxrxWDtEnpiZDDPnkefiQEanD6x6rENgjMDz3g+20PKKE3tpo9 QkNYDXwBtfCKwKbR9itGHUxkhd2XPbEcI/lWQVMVWZ6HEY5CPpmNQbCXmu2lhigKUBX2GA3btR/G fm+s2DXgaWhjpW+gEWsRe+QpKkghCDB1MZnjCxHG+lKOVk/v2PIHAAAA//8DAFBLAwQUAAYACAAA ACEA0fseldoAAAAEAQAADwAAAGRycy9kb3ducmV2LnhtbEyPzU7DMBCE70h9B2srcUHUKT9xCXGq ggTqtaUPsIm3SUS8jmK3Sd8elwtcVhrNaObbfD3ZTpxp8K1jDctFAoK4cqblWsPh6+N+BcIHZIOd Y9JwIQ/rYnaTY2bcyDs670MtYgn7DDU0IfSZlL5qyKJfuJ44ekc3WAxRDrU0A46x3HbyIUlSabHl uNBgT+8NVd/7k9Vw3I53zy9j+RkOaveUvmGrSnfR+nY+bV5BBJrCXxiu+BEdishUuhMbLzoN8ZHw e6+eWqUgSg3qUYEscvkfvvgBAAD//wMAUEsBAi0AFAAGAAgAAAAhALaDOJL+AAAA4QEAABMAAAAA AAAAAAAAAAAAAAAAAFtDb250ZW50X1R5cGVzXS54bWxQSwECLQAUAAYACAAAACEAOP0h/9YAAACU AQAACwAAAAAAAAAAAAAAAAAvAQAAX3JlbHMvLnJlbHNQSwECLQAUAAYACAAAACEA32NhS4ECAAAP BQAADgAAAAAAAAAAAAAAAAAuAgAAZHJzL2Uyb0RvYy54bWxQSwECLQAUAAYACAAAACEA0fseldoA AAAEAQAADwAAAAAAAAAAAAAAAADbBAAAZHJzL2Rvd25yZXYueG1sUEsFBgAAAAAEAAQA8wAAAOIF AAAAAA== " o:spid="_x0000_s1026" stroked="f" style="position:absolute;left:0;text-align:left;margin-left:38.1pt;margin-top:0;width:89.3pt;height:36.8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type="#_x0000_t202">
              <v:textbox>
                <w:txbxContent>
                  <w:p w:rsidP="00BF1D86" w:rsidR="004F5D11" w:rsidRDefault="00E03901" w:rsidRPr="00BF1D86">
                    <w:pPr>
                      <w:jc w:val="center"/>
                      <w:rPr>
                        <w:rStyle w:val="Numrodepage"/>
                        <w:color w:val="5F6062"/>
                      </w:rPr>
                    </w:pPr>
                    <w:r w:rsidRPr="00BF1D86">
                      <w:rPr>
                        <w:rStyle w:val="Numrodepage"/>
                        <w:color w:val="5F6062"/>
                      </w:rPr>
                      <w:fldChar w:fldCharType="begin"/>
                    </w:r>
                    <w:r w:rsidR="00BF1D86" w:rsidRPr="00BF1D86">
                      <w:rPr>
                        <w:rStyle w:val="Numrodepage"/>
                        <w:color w:val="5F6062"/>
                      </w:rPr>
                      <w:instrText xml:space="preserve"> PAGE   \* MERGEFORMAT </w:instrText>
                    </w:r>
                    <w:r w:rsidRPr="00BF1D86">
                      <w:rPr>
                        <w:rStyle w:val="Numrodepage"/>
                        <w:color w:val="5F6062"/>
                      </w:rPr>
                      <w:fldChar w:fldCharType="separate"/>
                    </w:r>
                    <w:r w:rsidR="004766AE">
                      <w:rPr>
                        <w:rStyle w:val="Numrodepage"/>
                        <w:noProof/>
                        <w:color w:val="5F6062"/>
                      </w:rPr>
                      <w:t>2</w:t>
                    </w:r>
                    <w:r w:rsidRPr="00BF1D86">
                      <w:rPr>
                        <w:rStyle w:val="Numrodepage"/>
                        <w:color w:val="5F6062"/>
                      </w:rPr>
                      <w:fldChar w:fldCharType="end"/>
                    </w:r>
                    <w:r w:rsidR="00BF1D86" w:rsidRPr="00BF1D86">
                      <w:rPr>
                        <w:rStyle w:val="Numrodepage"/>
                        <w:color w:val="5F6062"/>
                      </w:rPr>
                      <w:t>/</w:t>
                    </w:r>
                    <w:fldSimple w:instr=" NUMPAGES   \* MERGEFORMAT ">
                      <w:r w:rsidR="004766AE" w:rsidRPr="004766AE">
                        <w:rPr>
                          <w:rStyle w:val="Numrodepage"/>
                          <w:noProof/>
                          <w:color w:val="5F6062"/>
                        </w:rPr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:rsidP="00AF310E" w:rsidR="00D75711" w:rsidRDefault="00D75711" w:rsidRPr="00615CAF">
      <w:pPr>
        <w:spacing w:after="0" w:before="0"/>
        <w:rPr>
          <w:color w:themeColor="accent1" w:val="81A996"/>
        </w:rPr>
      </w:pPr>
      <w:r w:rsidRPr="00615CAF">
        <w:rPr>
          <w:color w:themeColor="accent1" w:val="81A996"/>
        </w:rPr>
        <w:separator/>
      </w:r>
    </w:p>
  </w:footnote>
  <w:footnote w:id="0" w:type="continuationSeparator">
    <w:p w:rsidP="00AF310E" w:rsidR="00D75711" w:rsidRDefault="00D75711" w:rsidRPr="00615CAF">
      <w:pPr>
        <w:spacing w:after="0" w:before="0"/>
        <w:rPr>
          <w:color w:themeColor="accent1" w:val="81A996"/>
        </w:rPr>
      </w:pPr>
      <w:r w:rsidRPr="00615CAF">
        <w:rPr>
          <w:color w:themeColor="accent1" w:val="81A996"/>
        </w:rPr>
        <w:continuationSeparator/>
      </w:r>
    </w:p>
  </w:footnote>
  <w:footnote w:id="1" w:type="continuationNotice">
    <w:p w:rsidR="00D75711" w:rsidRDefault="00D75711">
      <w:pPr>
        <w:spacing w:after="0" w:before="0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2F0A6A" w:rsidRDefault="002F0A6A">
    <w:pPr>
      <w:spacing w:after="0" w:before="0"/>
    </w:pP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P="00AF310E" w:rsidR="00AF310E" w:rsidRDefault="00AF310E" w:rsidRPr="006B7963">
    <w:pPr>
      <w:pStyle w:val="En-tte"/>
      <w:jc w:val="cent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9FECBAD0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A8ECF4D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0C9C37F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3F54C6F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9DAC568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4080328"/>
    <w:lvl w:ilvl="0">
      <w:start w:val="1"/>
      <w:numFmt w:val="bullet"/>
      <w:pStyle w:val="Listepuces4"/>
      <w:lvlText w:val=""/>
      <w:lvlJc w:val="left"/>
      <w:pPr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416571C"/>
    <w:lvl w:ilvl="0">
      <w:start w:val="1"/>
      <w:numFmt w:val="bullet"/>
      <w:lvlText w:val="Ι"/>
      <w:lvlJc w:val="left"/>
      <w:pPr>
        <w:ind w:hanging="360" w:left="926"/>
      </w:pPr>
      <w:rPr>
        <w:rFonts w:ascii="Calibri" w:hAnsi="Calibri" w:hint="default"/>
        <w:b w:val="0"/>
        <w:i w:val="0"/>
        <w:sz w:val="20"/>
      </w:rPr>
    </w:lvl>
  </w:abstractNum>
  <w:abstractNum w:abstractNumId="7">
    <w:nsid w:val="FFFFFF83"/>
    <w:multiLevelType w:val="singleLevel"/>
    <w:tmpl w:val="3D60139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41C1ED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EB94254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72C4D84"/>
    <w:multiLevelType w:val="multilevel"/>
    <w:tmpl w:val="AE883D3C"/>
    <w:lvl w:ilvl="0">
      <w:start w:val="1"/>
      <w:numFmt w:val="bullet"/>
      <w:pStyle w:val="Listepuces"/>
      <w:lvlText w:val="●"/>
      <w:lvlJc w:val="left"/>
      <w:pPr>
        <w:tabs>
          <w:tab w:pos="397" w:val="num"/>
        </w:tabs>
        <w:ind w:firstLine="0" w:left="397"/>
      </w:pPr>
      <w:rPr>
        <w:rFonts w:ascii="Arial" w:hAnsi="Arial" w:hint="default"/>
        <w:color w:themeColor="accent1" w:val="81A996"/>
      </w:rPr>
    </w:lvl>
    <w:lvl w:ilvl="1">
      <w:start w:val="1"/>
      <w:numFmt w:val="bullet"/>
      <w:pStyle w:val="Listepuces2"/>
      <w:lvlText w:val="‒"/>
      <w:lvlJc w:val="left"/>
      <w:pPr>
        <w:tabs>
          <w:tab w:pos="1134" w:val="num"/>
        </w:tabs>
        <w:ind w:firstLine="0" w:left="794"/>
      </w:pPr>
      <w:rPr>
        <w:rFonts w:ascii="Arial" w:hAnsi="Arial" w:hint="default"/>
        <w:color w:themeColor="text1" w:themeTint="80" w:val="7F7F7F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1">
    <w:nsid w:val="08665E3D"/>
    <w:multiLevelType w:val="hybridMultilevel"/>
    <w:tmpl w:val="35EAC19A"/>
    <w:lvl w:ilvl="0" w:tplc="C4D0D6FA">
      <w:start w:val="1"/>
      <w:numFmt w:val="bullet"/>
      <w:lvlText w:val="-"/>
      <w:lvlJc w:val="left"/>
      <w:pPr>
        <w:tabs>
          <w:tab w:pos="794" w:val="num"/>
        </w:tabs>
        <w:ind w:hanging="397" w:left="794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pos="1837" w:val="num"/>
        </w:tabs>
        <w:ind w:hanging="360" w:left="18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557" w:val="num"/>
        </w:tabs>
        <w:ind w:hanging="360" w:left="2557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3277" w:val="num"/>
        </w:tabs>
        <w:ind w:hanging="360" w:left="3277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997" w:val="num"/>
        </w:tabs>
        <w:ind w:hanging="360" w:left="3997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717" w:val="num"/>
        </w:tabs>
        <w:ind w:hanging="360" w:left="4717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437" w:val="num"/>
        </w:tabs>
        <w:ind w:hanging="360" w:left="5437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6157" w:val="num"/>
        </w:tabs>
        <w:ind w:hanging="360" w:left="6157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877" w:val="num"/>
        </w:tabs>
        <w:ind w:hanging="360" w:left="6877"/>
      </w:pPr>
      <w:rPr>
        <w:rFonts w:ascii="Wingdings" w:cs="Wingdings" w:hAnsi="Wingdings" w:hint="default"/>
      </w:rPr>
    </w:lvl>
  </w:abstractNum>
  <w:abstractNum w:abstractNumId="12">
    <w:nsid w:val="137229F8"/>
    <w:multiLevelType w:val="hybridMultilevel"/>
    <w:tmpl w:val="90385AB0"/>
    <w:lvl w:ilvl="0" w:tplc="A634A4E6">
      <w:start w:val="1"/>
      <w:numFmt w:val="bullet"/>
      <w:pStyle w:val="Liste3"/>
      <w:lvlText w:val="Ι"/>
      <w:lvlJc w:val="left"/>
      <w:pPr>
        <w:ind w:hanging="360" w:left="1286"/>
      </w:pPr>
      <w:rPr>
        <w:rFonts w:ascii="Calibri" w:hAnsi="Calibri" w:hint="default"/>
        <w:b w:val="0"/>
        <w:i w:val="0"/>
        <w:sz w:val="20"/>
      </w:rPr>
    </w:lvl>
    <w:lvl w:ilvl="1" w:tentative="1" w:tplc="040C0003">
      <w:start w:val="1"/>
      <w:numFmt w:val="bullet"/>
      <w:lvlText w:val="o"/>
      <w:lvlJc w:val="left"/>
      <w:pPr>
        <w:ind w:hanging="360" w:left="2006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726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446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166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886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606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326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046"/>
      </w:pPr>
      <w:rPr>
        <w:rFonts w:ascii="Wingdings" w:hAnsi="Wingdings" w:hint="default"/>
      </w:rPr>
    </w:lvl>
  </w:abstractNum>
  <w:abstractNum w:abstractNumId="13">
    <w:nsid w:val="29821BB6"/>
    <w:multiLevelType w:val="hybridMultilevel"/>
    <w:tmpl w:val="804209BE"/>
    <w:lvl w:ilvl="0" w:tplc="C4D0D6FA">
      <w:start w:val="1"/>
      <w:numFmt w:val="bullet"/>
      <w:lvlText w:val="-"/>
      <w:lvlJc w:val="left"/>
      <w:pPr>
        <w:tabs>
          <w:tab w:pos="794" w:val="num"/>
        </w:tabs>
        <w:ind w:hanging="397" w:left="794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pos="1837" w:val="num"/>
        </w:tabs>
        <w:ind w:hanging="360" w:left="18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557" w:val="num"/>
        </w:tabs>
        <w:ind w:hanging="360" w:left="2557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3277" w:val="num"/>
        </w:tabs>
        <w:ind w:hanging="360" w:left="3277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997" w:val="num"/>
        </w:tabs>
        <w:ind w:hanging="360" w:left="3997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717" w:val="num"/>
        </w:tabs>
        <w:ind w:hanging="360" w:left="4717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437" w:val="num"/>
        </w:tabs>
        <w:ind w:hanging="360" w:left="5437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6157" w:val="num"/>
        </w:tabs>
        <w:ind w:hanging="360" w:left="6157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877" w:val="num"/>
        </w:tabs>
        <w:ind w:hanging="360" w:left="6877"/>
      </w:pPr>
      <w:rPr>
        <w:rFonts w:ascii="Wingdings" w:cs="Wingdings" w:hAnsi="Wingdings" w:hint="default"/>
      </w:rPr>
    </w:lvl>
  </w:abstractNum>
  <w:abstractNum w:abstractNumId="14">
    <w:nsid w:val="2F120071"/>
    <w:multiLevelType w:val="multilevel"/>
    <w:tmpl w:val="C9E0352E"/>
    <w:lvl w:ilvl="0">
      <w:start w:val="1"/>
      <w:numFmt w:val="none"/>
      <w:pStyle w:val="Titre1"/>
      <w:suff w:val="nothing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none"/>
      <w:pStyle w:val="Titre2"/>
      <w:suff w:val="nothing"/>
      <w:lvlText w:val="%2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Titre3"/>
      <w:suff w:val="nothing"/>
      <w:lvlText w:val=""/>
      <w:lvlJc w:val="left"/>
      <w:pPr>
        <w:ind w:firstLine="0" w:left="0"/>
      </w:pPr>
      <w:rPr>
        <w:rFonts w:hint="default"/>
        <w:b/>
        <w:i w:val="0"/>
        <w:color w:themeColor="accent1" w:val="81A996"/>
      </w:rPr>
    </w:lvl>
    <w:lvl w:ilvl="3">
      <w:start w:val="1"/>
      <w:numFmt w:val="upperLetter"/>
      <w:lvlText w:val="%4)"/>
      <w:lvlJc w:val="left"/>
      <w:pPr>
        <w:tabs>
          <w:tab w:pos="397" w:val="num"/>
        </w:tabs>
        <w:ind w:firstLine="0" w:left="397"/>
      </w:pPr>
      <w:rPr>
        <w:rFonts w:hint="default"/>
        <w:b/>
        <w:i w:val="0"/>
        <w:color w:themeColor="accent1" w:val="81A996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5">
    <w:nsid w:val="468940B0"/>
    <w:multiLevelType w:val="hybridMultilevel"/>
    <w:tmpl w:val="0994B45E"/>
    <w:lvl w:ilvl="0" w:tplc="3B56C952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Times New Roman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Times New Roman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16">
    <w:nsid w:val="47832CF4"/>
    <w:multiLevelType w:val="hybridMultilevel"/>
    <w:tmpl w:val="6FAC96DE"/>
    <w:lvl w:ilvl="0" w:tplc="C4D0D6FA">
      <w:start w:val="1"/>
      <w:numFmt w:val="bullet"/>
      <w:lvlText w:val="-"/>
      <w:lvlJc w:val="left"/>
      <w:pPr>
        <w:tabs>
          <w:tab w:pos="794" w:val="num"/>
        </w:tabs>
        <w:ind w:hanging="397" w:left="794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pos="1837" w:val="num"/>
        </w:tabs>
        <w:ind w:hanging="360" w:left="18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557" w:val="num"/>
        </w:tabs>
        <w:ind w:hanging="360" w:left="2557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3277" w:val="num"/>
        </w:tabs>
        <w:ind w:hanging="360" w:left="3277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997" w:val="num"/>
        </w:tabs>
        <w:ind w:hanging="360" w:left="3997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717" w:val="num"/>
        </w:tabs>
        <w:ind w:hanging="360" w:left="4717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437" w:val="num"/>
        </w:tabs>
        <w:ind w:hanging="360" w:left="5437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6157" w:val="num"/>
        </w:tabs>
        <w:ind w:hanging="360" w:left="6157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877" w:val="num"/>
        </w:tabs>
        <w:ind w:hanging="360" w:left="6877"/>
      </w:pPr>
      <w:rPr>
        <w:rFonts w:ascii="Wingdings" w:cs="Wingdings" w:hAnsi="Wingdings" w:hint="default"/>
      </w:rPr>
    </w:lvl>
  </w:abstractNum>
  <w:abstractNum w:abstractNumId="17">
    <w:nsid w:val="4B530340"/>
    <w:multiLevelType w:val="hybridMultilevel"/>
    <w:tmpl w:val="E328F3C8"/>
    <w:lvl w:ilvl="0" w:tplc="C4D0D6FA">
      <w:start w:val="1"/>
      <w:numFmt w:val="bullet"/>
      <w:lvlText w:val="-"/>
      <w:lvlJc w:val="left"/>
      <w:pPr>
        <w:tabs>
          <w:tab w:pos="794" w:val="num"/>
        </w:tabs>
        <w:ind w:hanging="397" w:left="794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pos="1837" w:val="num"/>
        </w:tabs>
        <w:ind w:hanging="360" w:left="18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557" w:val="num"/>
        </w:tabs>
        <w:ind w:hanging="360" w:left="2557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3277" w:val="num"/>
        </w:tabs>
        <w:ind w:hanging="360" w:left="3277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997" w:val="num"/>
        </w:tabs>
        <w:ind w:hanging="360" w:left="3997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717" w:val="num"/>
        </w:tabs>
        <w:ind w:hanging="360" w:left="4717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437" w:val="num"/>
        </w:tabs>
        <w:ind w:hanging="360" w:left="5437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6157" w:val="num"/>
        </w:tabs>
        <w:ind w:hanging="360" w:left="6157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877" w:val="num"/>
        </w:tabs>
        <w:ind w:hanging="360" w:left="6877"/>
      </w:pPr>
      <w:rPr>
        <w:rFonts w:ascii="Wingdings" w:cs="Wingdings" w:hAnsi="Wingdings" w:hint="default"/>
      </w:rPr>
    </w:lvl>
  </w:abstractNum>
  <w:abstractNum w:abstractNumId="18">
    <w:nsid w:val="61A4145C"/>
    <w:multiLevelType w:val="hybridMultilevel"/>
    <w:tmpl w:val="82AEACCC"/>
    <w:lvl w:ilvl="0" w:tplc="36A6E178">
      <w:start w:val="14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9">
    <w:nsid w:val="697E5FCC"/>
    <w:multiLevelType w:val="multilevel"/>
    <w:tmpl w:val="E376E6C4"/>
    <w:lvl w:ilvl="0">
      <w:start w:val="1"/>
      <w:numFmt w:val="decimal"/>
      <w:pStyle w:val="Listenumros"/>
      <w:lvlText w:val="%1 -"/>
      <w:lvlJc w:val="left"/>
      <w:pPr>
        <w:ind w:hanging="360" w:left="360"/>
      </w:pPr>
      <w:rPr>
        <w:rFonts w:hint="default"/>
        <w:b/>
        <w:i w:val="0"/>
        <w:color w:themeColor="accent1" w:val="81A996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  <w:b/>
        <w:i w:val="0"/>
        <w:color w:themeColor="accent1" w:val="81A996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  <w:b/>
        <w:i w:val="0"/>
        <w:color w:themeColor="accent1" w:val="81A996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4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9"/>
  </w:num>
  <w:num w:numId="15">
    <w:abstractNumId w:val="12"/>
  </w:num>
  <w:num w:numId="16">
    <w:abstractNumId w:val="13"/>
  </w:num>
  <w:num w:numId="17">
    <w:abstractNumId w:val="17"/>
  </w:num>
  <w:num w:numId="18">
    <w:abstractNumId w:val="11"/>
  </w:num>
  <w:num w:numId="19">
    <w:abstractNumId w:val="16"/>
  </w:num>
  <w:num w:numId="20">
    <w:abstractNumId w:val="15"/>
  </w:num>
  <w:num w:numId="21">
    <w:abstractNumId w:val="18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20"/>
  <w:proofState w:grammar="clean" w:spelling="clean"/>
  <w:attachedTemplate r:id="rId1"/>
  <w:documentProtection w:enforcement="0" w:formatting="1"/>
  <w:defaultTabStop w:val="709"/>
  <w:hyphenationZone w:val="425"/>
  <w:drawingGridHorizontalSpacing w:val="100"/>
  <w:displayHorizontalDrawingGridEvery w:val="2"/>
  <w:characterSpacingControl w:val="doNotCompress"/>
  <w:hdrShapeDefaults>
    <o:shapedefaults spidmax="16385" v:ext="edit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04"/>
    <w:rsid w:val="000025E8"/>
    <w:rsid w:val="00005FC4"/>
    <w:rsid w:val="00006BA8"/>
    <w:rsid w:val="0001282A"/>
    <w:rsid w:val="00012D9B"/>
    <w:rsid w:val="00014990"/>
    <w:rsid w:val="00016786"/>
    <w:rsid w:val="00050D4E"/>
    <w:rsid w:val="000621AC"/>
    <w:rsid w:val="00067536"/>
    <w:rsid w:val="00071503"/>
    <w:rsid w:val="00073F2E"/>
    <w:rsid w:val="00081600"/>
    <w:rsid w:val="00082908"/>
    <w:rsid w:val="00084430"/>
    <w:rsid w:val="000B23E3"/>
    <w:rsid w:val="000C0B13"/>
    <w:rsid w:val="000C48FF"/>
    <w:rsid w:val="000C4947"/>
    <w:rsid w:val="00116E58"/>
    <w:rsid w:val="00121890"/>
    <w:rsid w:val="00134921"/>
    <w:rsid w:val="00136E7A"/>
    <w:rsid w:val="00153086"/>
    <w:rsid w:val="001562A5"/>
    <w:rsid w:val="001611E6"/>
    <w:rsid w:val="00172F84"/>
    <w:rsid w:val="00173269"/>
    <w:rsid w:val="0018484C"/>
    <w:rsid w:val="001919C6"/>
    <w:rsid w:val="001A7BFE"/>
    <w:rsid w:val="001C0FEB"/>
    <w:rsid w:val="001C1E7B"/>
    <w:rsid w:val="001C2ED1"/>
    <w:rsid w:val="001C37B3"/>
    <w:rsid w:val="001D08A0"/>
    <w:rsid w:val="001D1305"/>
    <w:rsid w:val="001D7BAC"/>
    <w:rsid w:val="001E44CD"/>
    <w:rsid w:val="001E5692"/>
    <w:rsid w:val="001F1CF7"/>
    <w:rsid w:val="00225760"/>
    <w:rsid w:val="002318AB"/>
    <w:rsid w:val="00235D1F"/>
    <w:rsid w:val="00236306"/>
    <w:rsid w:val="0024749B"/>
    <w:rsid w:val="002561DF"/>
    <w:rsid w:val="00283F62"/>
    <w:rsid w:val="002A019A"/>
    <w:rsid w:val="002A19B0"/>
    <w:rsid w:val="002C051B"/>
    <w:rsid w:val="002C24E1"/>
    <w:rsid w:val="002D0669"/>
    <w:rsid w:val="002F0A6A"/>
    <w:rsid w:val="002F1831"/>
    <w:rsid w:val="002F4D7A"/>
    <w:rsid w:val="003006B1"/>
    <w:rsid w:val="00304376"/>
    <w:rsid w:val="0031566A"/>
    <w:rsid w:val="00322E63"/>
    <w:rsid w:val="00323A11"/>
    <w:rsid w:val="00335500"/>
    <w:rsid w:val="00337D95"/>
    <w:rsid w:val="003524EE"/>
    <w:rsid w:val="003571B4"/>
    <w:rsid w:val="00357B33"/>
    <w:rsid w:val="00363202"/>
    <w:rsid w:val="00373E72"/>
    <w:rsid w:val="00381908"/>
    <w:rsid w:val="003844E1"/>
    <w:rsid w:val="00396971"/>
    <w:rsid w:val="003A0295"/>
    <w:rsid w:val="003A41D0"/>
    <w:rsid w:val="003A5B10"/>
    <w:rsid w:val="003B246F"/>
    <w:rsid w:val="003B2664"/>
    <w:rsid w:val="003B6ABC"/>
    <w:rsid w:val="003B7F3E"/>
    <w:rsid w:val="003C385E"/>
    <w:rsid w:val="003D1C15"/>
    <w:rsid w:val="003E1AA7"/>
    <w:rsid w:val="003F0576"/>
    <w:rsid w:val="003F5209"/>
    <w:rsid w:val="00403405"/>
    <w:rsid w:val="00404D98"/>
    <w:rsid w:val="00407F98"/>
    <w:rsid w:val="00413141"/>
    <w:rsid w:val="00421D44"/>
    <w:rsid w:val="0042276D"/>
    <w:rsid w:val="00434AAD"/>
    <w:rsid w:val="004368E9"/>
    <w:rsid w:val="00440D61"/>
    <w:rsid w:val="00452801"/>
    <w:rsid w:val="00453C24"/>
    <w:rsid w:val="00456D9E"/>
    <w:rsid w:val="00472289"/>
    <w:rsid w:val="004766AE"/>
    <w:rsid w:val="00484A74"/>
    <w:rsid w:val="004906CB"/>
    <w:rsid w:val="004D7C03"/>
    <w:rsid w:val="004E5ED9"/>
    <w:rsid w:val="004F5823"/>
    <w:rsid w:val="004F5D11"/>
    <w:rsid w:val="00525E60"/>
    <w:rsid w:val="00526262"/>
    <w:rsid w:val="0053296C"/>
    <w:rsid w:val="00544ED4"/>
    <w:rsid w:val="00546E81"/>
    <w:rsid w:val="00564B7C"/>
    <w:rsid w:val="00565AA1"/>
    <w:rsid w:val="00581271"/>
    <w:rsid w:val="0058676E"/>
    <w:rsid w:val="005A0AEC"/>
    <w:rsid w:val="005A2010"/>
    <w:rsid w:val="005C1120"/>
    <w:rsid w:val="005F7BA2"/>
    <w:rsid w:val="00605649"/>
    <w:rsid w:val="00615CAF"/>
    <w:rsid w:val="00635004"/>
    <w:rsid w:val="006365FB"/>
    <w:rsid w:val="006412F9"/>
    <w:rsid w:val="00641B8B"/>
    <w:rsid w:val="0067031E"/>
    <w:rsid w:val="006719E1"/>
    <w:rsid w:val="006768AF"/>
    <w:rsid w:val="00685AF3"/>
    <w:rsid w:val="006861FB"/>
    <w:rsid w:val="006A193D"/>
    <w:rsid w:val="006A271F"/>
    <w:rsid w:val="006B1DCF"/>
    <w:rsid w:val="006F0C5C"/>
    <w:rsid w:val="00706B09"/>
    <w:rsid w:val="007121F6"/>
    <w:rsid w:val="007126AC"/>
    <w:rsid w:val="00714EBE"/>
    <w:rsid w:val="00720F7D"/>
    <w:rsid w:val="0073734C"/>
    <w:rsid w:val="00742C06"/>
    <w:rsid w:val="007466CF"/>
    <w:rsid w:val="00754A84"/>
    <w:rsid w:val="00756F84"/>
    <w:rsid w:val="007649EC"/>
    <w:rsid w:val="00773719"/>
    <w:rsid w:val="00784627"/>
    <w:rsid w:val="00786D54"/>
    <w:rsid w:val="00790811"/>
    <w:rsid w:val="00793D09"/>
    <w:rsid w:val="0079654C"/>
    <w:rsid w:val="007B3B9A"/>
    <w:rsid w:val="007D26E7"/>
    <w:rsid w:val="007D7A29"/>
    <w:rsid w:val="007E17D1"/>
    <w:rsid w:val="007E71B6"/>
    <w:rsid w:val="007F1135"/>
    <w:rsid w:val="008055B0"/>
    <w:rsid w:val="00807049"/>
    <w:rsid w:val="00807C9A"/>
    <w:rsid w:val="00810D1D"/>
    <w:rsid w:val="008229B1"/>
    <w:rsid w:val="00824487"/>
    <w:rsid w:val="00834297"/>
    <w:rsid w:val="0084085E"/>
    <w:rsid w:val="008614B4"/>
    <w:rsid w:val="0087749D"/>
    <w:rsid w:val="008B7D5F"/>
    <w:rsid w:val="008C0E59"/>
    <w:rsid w:val="008F29D4"/>
    <w:rsid w:val="00903C39"/>
    <w:rsid w:val="00934969"/>
    <w:rsid w:val="009533E9"/>
    <w:rsid w:val="00953D25"/>
    <w:rsid w:val="00962B82"/>
    <w:rsid w:val="00967F24"/>
    <w:rsid w:val="00974913"/>
    <w:rsid w:val="009974BD"/>
    <w:rsid w:val="009A3B5F"/>
    <w:rsid w:val="009A3C70"/>
    <w:rsid w:val="009A5604"/>
    <w:rsid w:val="009C644F"/>
    <w:rsid w:val="009F47F2"/>
    <w:rsid w:val="009F793D"/>
    <w:rsid w:val="00A00DE5"/>
    <w:rsid w:val="00A24632"/>
    <w:rsid w:val="00A529DE"/>
    <w:rsid w:val="00A550FD"/>
    <w:rsid w:val="00A862B5"/>
    <w:rsid w:val="00AB2C83"/>
    <w:rsid w:val="00AD5DF8"/>
    <w:rsid w:val="00AD7984"/>
    <w:rsid w:val="00AE15AA"/>
    <w:rsid w:val="00AE7FAA"/>
    <w:rsid w:val="00AF310E"/>
    <w:rsid w:val="00AF412D"/>
    <w:rsid w:val="00B051E9"/>
    <w:rsid w:val="00B06354"/>
    <w:rsid w:val="00B13860"/>
    <w:rsid w:val="00B52CEA"/>
    <w:rsid w:val="00B701CC"/>
    <w:rsid w:val="00B77246"/>
    <w:rsid w:val="00B833E3"/>
    <w:rsid w:val="00B8417F"/>
    <w:rsid w:val="00B87019"/>
    <w:rsid w:val="00BB225E"/>
    <w:rsid w:val="00BD19C2"/>
    <w:rsid w:val="00BF1D86"/>
    <w:rsid w:val="00C00118"/>
    <w:rsid w:val="00C06D41"/>
    <w:rsid w:val="00C12222"/>
    <w:rsid w:val="00C144E7"/>
    <w:rsid w:val="00C17665"/>
    <w:rsid w:val="00C266BC"/>
    <w:rsid w:val="00C37E7A"/>
    <w:rsid w:val="00C53795"/>
    <w:rsid w:val="00C538AB"/>
    <w:rsid w:val="00C64533"/>
    <w:rsid w:val="00C72160"/>
    <w:rsid w:val="00C82A8F"/>
    <w:rsid w:val="00C83976"/>
    <w:rsid w:val="00C87AD1"/>
    <w:rsid w:val="00CA39B0"/>
    <w:rsid w:val="00CB38CC"/>
    <w:rsid w:val="00CB4E95"/>
    <w:rsid w:val="00CC04E8"/>
    <w:rsid w:val="00CC3802"/>
    <w:rsid w:val="00CC46F1"/>
    <w:rsid w:val="00CD2D8C"/>
    <w:rsid w:val="00D20C0B"/>
    <w:rsid w:val="00D26B36"/>
    <w:rsid w:val="00D365B8"/>
    <w:rsid w:val="00D43912"/>
    <w:rsid w:val="00D56DB8"/>
    <w:rsid w:val="00D57328"/>
    <w:rsid w:val="00D57396"/>
    <w:rsid w:val="00D57643"/>
    <w:rsid w:val="00D65521"/>
    <w:rsid w:val="00D73E91"/>
    <w:rsid w:val="00D75711"/>
    <w:rsid w:val="00D765E9"/>
    <w:rsid w:val="00D84CEF"/>
    <w:rsid w:val="00DC2F5B"/>
    <w:rsid w:val="00DC5C27"/>
    <w:rsid w:val="00DD4643"/>
    <w:rsid w:val="00DE46E0"/>
    <w:rsid w:val="00DF1753"/>
    <w:rsid w:val="00DF6BDA"/>
    <w:rsid w:val="00E03901"/>
    <w:rsid w:val="00E12DCA"/>
    <w:rsid w:val="00E21541"/>
    <w:rsid w:val="00E312BD"/>
    <w:rsid w:val="00E316B5"/>
    <w:rsid w:val="00E32076"/>
    <w:rsid w:val="00E473DA"/>
    <w:rsid w:val="00E5514E"/>
    <w:rsid w:val="00E57986"/>
    <w:rsid w:val="00E65E04"/>
    <w:rsid w:val="00E67D39"/>
    <w:rsid w:val="00E7179E"/>
    <w:rsid w:val="00E72BE1"/>
    <w:rsid w:val="00E7453C"/>
    <w:rsid w:val="00E81460"/>
    <w:rsid w:val="00E97A80"/>
    <w:rsid w:val="00EA0615"/>
    <w:rsid w:val="00ED14BA"/>
    <w:rsid w:val="00EE178E"/>
    <w:rsid w:val="00EE4A3E"/>
    <w:rsid w:val="00EF7022"/>
    <w:rsid w:val="00F24C13"/>
    <w:rsid w:val="00F31EA6"/>
    <w:rsid w:val="00F3350C"/>
    <w:rsid w:val="00F5553F"/>
    <w:rsid w:val="00F64A65"/>
    <w:rsid w:val="00F76DA8"/>
    <w:rsid w:val="00F84478"/>
    <w:rsid w:val="00F94C2D"/>
    <w:rsid w:val="00FA4284"/>
    <w:rsid w:val="00FC1C12"/>
    <w:rsid w:val="00FC4CB7"/>
    <w:rsid w:val="00F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638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Narrow" w:cs="Mangal" w:eastAsiaTheme="minorHAnsi" w:hAnsi="Arial Narrow"/>
        <w:kern w:val="24"/>
        <w:sz w:val="16"/>
        <w:szCs w:val="16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267" w:defLockedState="1" w:defQFormat="0" w:defSemiHidden="1" w:defUIPriority="99" w:defUnhideWhenUsed="1">
    <w:lsdException w:locked="0" w:name="Normal" w:qFormat="1" w:semiHidden="0" w:uiPriority="1" w:unhideWhenUsed="0"/>
    <w:lsdException w:locked="0" w:name="heading 1" w:qFormat="1" w:semiHidden="0" w:uiPriority="10" w:unhideWhenUsed="0"/>
    <w:lsdException w:locked="0" w:name="heading 2" w:qFormat="1" w:uiPriority="10"/>
    <w:lsdException w:locked="0" w:name="heading 3" w:qFormat="1" w:uiPriority="10"/>
    <w:lsdException w:locked="0" w:name="heading 4" w:qFormat="1" w:uiPriority="3"/>
    <w:lsdException w:name="heading 5" w:qFormat="1" w:uiPriority="10" w:unhideWhenUsed="0"/>
    <w:lsdException w:name="heading 6" w:qFormat="1" w:uiPriority="10" w:unhideWhenUsed="0"/>
    <w:lsdException w:name="heading 7" w:qFormat="1" w:uiPriority="10" w:unhideWhenUsed="0"/>
    <w:lsdException w:name="heading 8" w:qFormat="1" w:uiPriority="10" w:unhideWhenUsed="0"/>
    <w:lsdException w:name="heading 9" w:qFormat="1" w:uiPriority="1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locked="0" w:name="footnote text"/>
    <w:lsdException w:locked="0" w:name="header"/>
    <w:lsdException w:locked="0" w:name="footer"/>
    <w:lsdException w:name="caption" w:qFormat="1" w:uiPriority="35"/>
    <w:lsdException w:locked="0" w:name="footnote reference"/>
    <w:lsdException w:locked="0" w:name="List Bullet" w:uiPriority="9"/>
    <w:lsdException w:locked="0" w:name="List Number" w:semiHidden="0" w:uiPriority="7" w:unhideWhenUsed="0"/>
    <w:lsdException w:name="List 3" w:semiHidden="0" w:unhideWhenUsed="0"/>
    <w:lsdException w:locked="0" w:name="List Bullet 2" w:uiPriority="9"/>
    <w:lsdException w:locked="0" w:name="List Bullet 3" w:semiHidden="0" w:unhideWhenUsed="0"/>
    <w:lsdException w:locked="0" w:name="List Bullet 4" w:semiHidden="0" w:unhideWhenUsed="0"/>
    <w:lsdException w:locked="0" w:name="Title" w:qFormat="1" w:semiHidden="0" w:uiPriority="10" w:unhideWhenUsed="0"/>
    <w:lsdException w:name="Signature" w:semiHidden="0" w:uiPriority="8" w:unhideWhenUsed="0"/>
    <w:lsdException w:locked="0" w:name="Default Paragraph Font" w:uiPriority="1"/>
    <w:lsdException w:name="Subtitle" w:qFormat="1" w:uiPriority="9" w:unhideWhenUsed="0"/>
    <w:lsdException w:name="Body Text 2" w:uiPriority="0"/>
    <w:lsdException w:locked="0" w:name="Hyperlink"/>
    <w:lsdException w:locked="0" w:name="Strong" w:qFormat="1" w:semiHidden="0" w:uiPriority="22" w:unhideWhenUsed="0"/>
    <w:lsdException w:name="Emphasis" w:qFormat="1" w:semiHidden="0" w:uiPriority="20" w:unhideWhenUsed="0"/>
    <w:lsdException w:locked="0" w:name="HTML Top of Form"/>
    <w:lsdException w:locked="0" w:name="HTML Bottom of Form"/>
    <w:lsdException w:locked="0" w:name="Normal Table"/>
    <w:lsdException w:locked="0" w:name="No List"/>
    <w:lsdException w:locked="0" w:name="Table Grid" w:semiHidden="0" w:uiPriority="39" w:unhideWhenUsed="0"/>
    <w:lsdException w:name="Placeholder Text" w:unhideWhenUsed="0"/>
    <w:lsdException w:locked="0" w:name="No Spacing" w:qFormat="1" w:semiHidden="0" w:uiPriority="6" w:unhideWhenUsed="0"/>
    <w:lsdException w:locked="0" w:name="Light Shading" w:semiHidden="0" w:uiPriority="60" w:unhideWhenUsed="0"/>
    <w:lsdException w:locked="0" w:name="Light List" w:semiHidden="0" w:uiPriority="61" w:unhideWhenUsed="0"/>
    <w:lsdException w:locked="0" w:name="Light Grid" w:semiHidden="0" w:uiPriority="62" w:unhideWhenUsed="0"/>
    <w:lsdException w:locked="0" w:name="Medium Shading 1" w:semiHidden="0" w:uiPriority="63" w:unhideWhenUsed="0"/>
    <w:lsdException w:locked="0" w:name="Medium Shading 2" w:semiHidden="0" w:uiPriority="64" w:unhideWhenUsed="0"/>
    <w:lsdException w:locked="0" w:name="Medium List 1" w:semiHidden="0" w:uiPriority="65" w:unhideWhenUsed="0"/>
    <w:lsdException w:locked="0" w:name="Medium List 2" w:semiHidden="0" w:uiPriority="66" w:unhideWhenUsed="0"/>
    <w:lsdException w:locked="0" w:name="Medium Grid 1" w:semiHidden="0" w:uiPriority="67" w:unhideWhenUsed="0"/>
    <w:lsdException w:locked="0" w:name="Medium Grid 2" w:semiHidden="0" w:uiPriority="68" w:unhideWhenUsed="0"/>
    <w:lsdException w:locked="0" w:name="Medium Grid 3" w:semiHidden="0" w:uiPriority="69" w:unhideWhenUsed="0"/>
    <w:lsdException w:locked="0" w:name="Dark List" w:semiHidden="0" w:uiPriority="70" w:unhideWhenUsed="0"/>
    <w:lsdException w:locked="0" w:name="Colorful Shading" w:semiHidden="0" w:uiPriority="71" w:unhideWhenUsed="0"/>
    <w:lsdException w:locked="0" w:name="Colorful List" w:semiHidden="0" w:uiPriority="72" w:unhideWhenUsed="0"/>
    <w:lsdException w:locked="0" w:name="Colorful Grid" w:semiHidden="0" w:uiPriority="73" w:unhideWhenUsed="0"/>
    <w:lsdException w:locked="0" w:name="Light Shading Accent 1" w:semiHidden="0" w:uiPriority="60" w:unhideWhenUsed="0"/>
    <w:lsdException w:locked="0" w:name="Light List Accent 1" w:semiHidden="0" w:uiPriority="61" w:unhideWhenUsed="0"/>
    <w:lsdException w:locked="0" w:name="Light Grid Accent 1" w:semiHidden="0" w:uiPriority="62" w:unhideWhenUsed="0"/>
    <w:lsdException w:locked="0" w:name="Medium Shading 1 Accent 1" w:semiHidden="0" w:uiPriority="63" w:unhideWhenUsed="0"/>
    <w:lsdException w:locked="0" w:name="Medium Shading 2 Accent 1" w:semiHidden="0" w:uiPriority="64" w:unhideWhenUsed="0"/>
    <w:lsdException w:locked="0" w:name="Medium List 1 Accent 1" w:semiHidden="0" w:uiPriority="65" w:unhideWhenUsed="0"/>
    <w:lsdException w:locked="0" w:name="Revision" w:unhideWhenUsed="0"/>
    <w:lsdException w:name="List Paragraph" w:qFormat="1" w:semiHidden="0" w:uiPriority="34" w:unhideWhenUsed="0"/>
    <w:lsdException w:name="Quote" w:qFormat="1" w:semiHidden="0" w:uiPriority="15" w:unhideWhenUsed="0"/>
    <w:lsdException w:name="Intense Quote" w:qFormat="1" w:semiHidden="0" w:uiPriority="15" w:unhideWhenUsed="0"/>
    <w:lsdException w:locked="0" w:name="Medium List 2 Accent 1" w:semiHidden="0" w:uiPriority="66" w:unhideWhenUsed="0"/>
    <w:lsdException w:locked="0" w:name="Medium Grid 1 Accent 1" w:semiHidden="0" w:uiPriority="67" w:unhideWhenUsed="0"/>
    <w:lsdException w:locked="0" w:name="Medium Grid 2 Accent 1" w:semiHidden="0" w:uiPriority="68" w:unhideWhenUsed="0"/>
    <w:lsdException w:locked="0" w:name="Medium Grid 3 Accent 1" w:semiHidden="0" w:uiPriority="69" w:unhideWhenUsed="0"/>
    <w:lsdException w:locked="0" w:name="Dark List Accent 1" w:semiHidden="0" w:uiPriority="70" w:unhideWhenUsed="0"/>
    <w:lsdException w:locked="0" w:name="Colorful Shading Accent 1" w:semiHidden="0" w:uiPriority="71" w:unhideWhenUsed="0"/>
    <w:lsdException w:locked="0" w:name="Colorful List Accent 1" w:semiHidden="0" w:uiPriority="72" w:unhideWhenUsed="0"/>
    <w:lsdException w:locked="0" w:name="Colorful Grid Accent 1" w:semiHidden="0" w:uiPriority="73" w:unhideWhenUsed="0"/>
    <w:lsdException w:locked="0" w:name="Light Shading Accent 2" w:semiHidden="0" w:uiPriority="60" w:unhideWhenUsed="0"/>
    <w:lsdException w:locked="0" w:name="Light List Accent 2" w:semiHidden="0" w:uiPriority="61" w:unhideWhenUsed="0"/>
    <w:lsdException w:locked="0" w:name="Light Grid Accent 2" w:semiHidden="0" w:uiPriority="62" w:unhideWhenUsed="0"/>
    <w:lsdException w:locked="0" w:name="Medium Shading 1 Accent 2" w:semiHidden="0" w:uiPriority="63" w:unhideWhenUsed="0"/>
    <w:lsdException w:locked="0" w:name="Medium Shading 2 Accent 2" w:semiHidden="0" w:uiPriority="64" w:unhideWhenUsed="0"/>
    <w:lsdException w:locked="0" w:name="Medium List 1 Accent 2" w:semiHidden="0" w:uiPriority="65" w:unhideWhenUsed="0"/>
    <w:lsdException w:locked="0" w:name="Medium List 2 Accent 2" w:semiHidden="0" w:uiPriority="66" w:unhideWhenUsed="0"/>
    <w:lsdException w:locked="0" w:name="Medium Grid 1 Accent 2" w:semiHidden="0" w:uiPriority="67" w:unhideWhenUsed="0"/>
    <w:lsdException w:locked="0" w:name="Medium Grid 2 Accent 2" w:semiHidden="0" w:uiPriority="68" w:unhideWhenUsed="0"/>
    <w:lsdException w:locked="0" w:name="Medium Grid 3 Accent 2" w:semiHidden="0" w:uiPriority="69" w:unhideWhenUsed="0"/>
    <w:lsdException w:locked="0" w:name="Dark List Accent 2" w:semiHidden="0" w:uiPriority="70" w:unhideWhenUsed="0"/>
    <w:lsdException w:locked="0" w:name="Colorful Shading Accent 2" w:semiHidden="0" w:uiPriority="71" w:unhideWhenUsed="0"/>
    <w:lsdException w:locked="0" w:name="Colorful List Accent 2" w:semiHidden="0" w:uiPriority="72" w:unhideWhenUsed="0"/>
    <w:lsdException w:locked="0" w:name="Colorful Grid Accent 2" w:semiHidden="0" w:uiPriority="73" w:unhideWhenUsed="0"/>
    <w:lsdException w:locked="0" w:name="Light Shading Accent 3" w:semiHidden="0" w:uiPriority="60" w:unhideWhenUsed="0"/>
    <w:lsdException w:locked="0" w:name="Light List Accent 3" w:semiHidden="0" w:uiPriority="61" w:unhideWhenUsed="0"/>
    <w:lsdException w:locked="0" w:name="Light Grid Accent 3" w:semiHidden="0" w:uiPriority="62" w:unhideWhenUsed="0"/>
    <w:lsdException w:locked="0" w:name="Medium Shading 1 Accent 3" w:semiHidden="0" w:uiPriority="63" w:unhideWhenUsed="0"/>
    <w:lsdException w:locked="0" w:name="Medium Shading 2 Accent 3" w:semiHidden="0" w:uiPriority="64" w:unhideWhenUsed="0"/>
    <w:lsdException w:locked="0" w:name="Medium List 1 Accent 3" w:semiHidden="0" w:uiPriority="65" w:unhideWhenUsed="0"/>
    <w:lsdException w:locked="0" w:name="Medium List 2 Accent 3" w:semiHidden="0" w:uiPriority="66" w:unhideWhenUsed="0"/>
    <w:lsdException w:locked="0" w:name="Medium Grid 1 Accent 3" w:semiHidden="0" w:uiPriority="67" w:unhideWhenUsed="0"/>
    <w:lsdException w:locked="0" w:name="Medium Grid 2 Accent 3" w:semiHidden="0" w:uiPriority="68" w:unhideWhenUsed="0"/>
    <w:lsdException w:locked="0" w:name="Medium Grid 3 Accent 3" w:semiHidden="0" w:uiPriority="69" w:unhideWhenUsed="0"/>
    <w:lsdException w:locked="0" w:name="Dark List Accent 3" w:semiHidden="0" w:uiPriority="70" w:unhideWhenUsed="0"/>
    <w:lsdException w:locked="0" w:name="Colorful Shading Accent 3" w:semiHidden="0" w:uiPriority="71" w:unhideWhenUsed="0"/>
    <w:lsdException w:locked="0" w:name="Colorful List Accent 3" w:semiHidden="0" w:uiPriority="72" w:unhideWhenUsed="0"/>
    <w:lsdException w:locked="0" w:name="Colorful Grid Accent 3" w:semiHidden="0" w:uiPriority="73" w:unhideWhenUsed="0"/>
    <w:lsdException w:locked="0" w:name="Light Shading Accent 4" w:semiHidden="0" w:uiPriority="60" w:unhideWhenUsed="0"/>
    <w:lsdException w:locked="0" w:name="Light List Accent 4" w:semiHidden="0" w:uiPriority="61" w:unhideWhenUsed="0"/>
    <w:lsdException w:locked="0" w:name="Light Grid Accent 4" w:semiHidden="0" w:uiPriority="62" w:unhideWhenUsed="0"/>
    <w:lsdException w:locked="0" w:name="Medium Shading 1 Accent 4" w:semiHidden="0" w:uiPriority="63" w:unhideWhenUsed="0"/>
    <w:lsdException w:locked="0" w:name="Medium Shading 2 Accent 4" w:semiHidden="0" w:uiPriority="64" w:unhideWhenUsed="0"/>
    <w:lsdException w:locked="0" w:name="Medium List 1 Accent 4" w:semiHidden="0" w:uiPriority="65" w:unhideWhenUsed="0"/>
    <w:lsdException w:locked="0" w:name="Medium List 2 Accent 4" w:semiHidden="0" w:uiPriority="66" w:unhideWhenUsed="0"/>
    <w:lsdException w:locked="0" w:name="Medium Grid 1 Accent 4" w:semiHidden="0" w:uiPriority="67" w:unhideWhenUsed="0"/>
    <w:lsdException w:locked="0" w:name="Medium Grid 2 Accent 4" w:semiHidden="0" w:uiPriority="68" w:unhideWhenUsed="0"/>
    <w:lsdException w:locked="0" w:name="Medium Grid 3 Accent 4" w:semiHidden="0" w:uiPriority="69" w:unhideWhenUsed="0"/>
    <w:lsdException w:locked="0" w:name="Dark List Accent 4" w:semiHidden="0" w:uiPriority="70" w:unhideWhenUsed="0"/>
    <w:lsdException w:locked="0" w:name="Colorful Shading Accent 4" w:semiHidden="0" w:uiPriority="71" w:unhideWhenUsed="0"/>
    <w:lsdException w:locked="0" w:name="Colorful List Accent 4" w:semiHidden="0" w:uiPriority="72" w:unhideWhenUsed="0"/>
    <w:lsdException w:locked="0" w:name="Colorful Grid Accent 4" w:semiHidden="0" w:uiPriority="73" w:unhideWhenUsed="0"/>
    <w:lsdException w:locked="0" w:name="Light Shading Accent 5" w:semiHidden="0" w:uiPriority="60" w:unhideWhenUsed="0"/>
    <w:lsdException w:locked="0" w:name="Light List Accent 5" w:semiHidden="0" w:uiPriority="61" w:unhideWhenUsed="0"/>
    <w:lsdException w:locked="0" w:name="Light Grid Accent 5" w:semiHidden="0" w:uiPriority="62" w:unhideWhenUsed="0"/>
    <w:lsdException w:locked="0" w:name="Medium Shading 1 Accent 5" w:semiHidden="0" w:uiPriority="63" w:unhideWhenUsed="0"/>
    <w:lsdException w:locked="0" w:name="Medium Shading 2 Accent 5" w:semiHidden="0" w:uiPriority="64" w:unhideWhenUsed="0"/>
    <w:lsdException w:locked="0" w:name="Medium List 1 Accent 5" w:semiHidden="0" w:uiPriority="65" w:unhideWhenUsed="0"/>
    <w:lsdException w:locked="0" w:name="Medium List 2 Accent 5" w:semiHidden="0" w:uiPriority="66" w:unhideWhenUsed="0"/>
    <w:lsdException w:locked="0" w:name="Medium Grid 1 Accent 5" w:semiHidden="0" w:uiPriority="67" w:unhideWhenUsed="0"/>
    <w:lsdException w:locked="0" w:name="Medium Grid 2 Accent 5" w:semiHidden="0" w:uiPriority="68" w:unhideWhenUsed="0"/>
    <w:lsdException w:locked="0" w:name="Medium Grid 3 Accent 5" w:semiHidden="0" w:uiPriority="69" w:unhideWhenUsed="0"/>
    <w:lsdException w:locked="0" w:name="Dark List Accent 5" w:semiHidden="0" w:uiPriority="70" w:unhideWhenUsed="0"/>
    <w:lsdException w:locked="0" w:name="Colorful Shading Accent 5" w:semiHidden="0" w:uiPriority="71" w:unhideWhenUsed="0"/>
    <w:lsdException w:locked="0" w:name="Colorful List Accent 5" w:semiHidden="0" w:uiPriority="72" w:unhideWhenUsed="0"/>
    <w:lsdException w:locked="0" w:name="Colorful Grid Accent 5" w:semiHidden="0" w:uiPriority="73" w:unhideWhenUsed="0"/>
    <w:lsdException w:locked="0" w:name="Light Shading Accent 6" w:semiHidden="0" w:uiPriority="60" w:unhideWhenUsed="0"/>
    <w:lsdException w:locked="0" w:name="Light List Accent 6" w:semiHidden="0" w:uiPriority="61" w:unhideWhenUsed="0"/>
    <w:lsdException w:locked="0" w:name="Light Grid Accent 6" w:semiHidden="0" w:uiPriority="62" w:unhideWhenUsed="0"/>
    <w:lsdException w:locked="0" w:name="Medium Shading 1 Accent 6" w:semiHidden="0" w:uiPriority="63" w:unhideWhenUsed="0"/>
    <w:lsdException w:locked="0" w:name="Medium Shading 2 Accent 6" w:semiHidden="0" w:uiPriority="64" w:unhideWhenUsed="0"/>
    <w:lsdException w:locked="0" w:name="Medium List 1 Accent 6" w:semiHidden="0" w:uiPriority="65" w:unhideWhenUsed="0"/>
    <w:lsdException w:locked="0" w:name="Medium List 2 Accent 6" w:semiHidden="0" w:uiPriority="66" w:unhideWhenUsed="0"/>
    <w:lsdException w:locked="0" w:name="Medium Grid 1 Accent 6" w:semiHidden="0" w:uiPriority="67" w:unhideWhenUsed="0"/>
    <w:lsdException w:locked="0" w:name="Medium Grid 2 Accent 6" w:semiHidden="0" w:uiPriority="68" w:unhideWhenUsed="0"/>
    <w:lsdException w:locked="0" w:name="Medium Grid 3 Accent 6" w:semiHidden="0" w:uiPriority="69" w:unhideWhenUsed="0"/>
    <w:lsdException w:locked="0" w:name="Dark List Accent 6" w:semiHidden="0" w:uiPriority="70" w:unhideWhenUsed="0"/>
    <w:lsdException w:locked="0" w:name="Colorful Shading Accent 6" w:semiHidden="0" w:uiPriority="71" w:unhideWhenUsed="0"/>
    <w:lsdException w:locked="0" w:name="Colorful List Accent 6" w:semiHidden="0" w:uiPriority="72" w:unhideWhenUsed="0"/>
    <w:lsdException w:locked="0" w:name="Colorful Grid Accent 6" w:semiHidden="0" w:uiPriority="73" w:unhideWhenUsed="0"/>
    <w:lsdException w:name="Subtle Emphasis" w:qFormat="1" w:semiHidden="0" w:uiPriority="19" w:unhideWhenUsed="0"/>
    <w:lsdException w:locked="0"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uiPriority w:val="1"/>
    <w:qFormat/>
    <w:rsid w:val="009A5604"/>
    <w:pPr>
      <w:spacing w:after="120" w:before="120" w:line="240" w:lineRule="auto"/>
      <w:jc w:val="both"/>
    </w:pPr>
    <w:rPr>
      <w:rFonts w:ascii="Arial" w:hAnsi="Arial"/>
      <w:sz w:val="20"/>
    </w:rPr>
  </w:style>
  <w:style w:styleId="Titre1" w:type="paragraph">
    <w:name w:val="heading 1"/>
    <w:basedOn w:val="Normal"/>
    <w:next w:val="Normal"/>
    <w:link w:val="Titre1Car"/>
    <w:uiPriority w:val="10"/>
    <w:qFormat/>
    <w:rsid w:val="003F0576"/>
    <w:pPr>
      <w:keepNext/>
      <w:keepLines/>
      <w:numPr>
        <w:numId w:val="11"/>
      </w:numPr>
      <w:spacing w:after="320" w:before="480"/>
      <w:jc w:val="left"/>
      <w:outlineLvl w:val="0"/>
    </w:pPr>
    <w:rPr>
      <w:rFonts w:cstheme="majorBidi" w:eastAsia="Calibri"/>
      <w:b/>
      <w:bCs/>
      <w:color w:themeColor="accent1" w:val="81A996"/>
      <w:kern w:val="0"/>
      <w:sz w:val="28"/>
      <w:szCs w:val="28"/>
    </w:rPr>
  </w:style>
  <w:style w:styleId="Titre2" w:type="paragraph">
    <w:name w:val="heading 2"/>
    <w:basedOn w:val="Normal"/>
    <w:next w:val="Normal"/>
    <w:link w:val="Titre2Car"/>
    <w:uiPriority w:val="10"/>
    <w:qFormat/>
    <w:rsid w:val="007121F6"/>
    <w:pPr>
      <w:keepNext/>
      <w:keepLines/>
      <w:numPr>
        <w:ilvl w:val="1"/>
        <w:numId w:val="11"/>
      </w:numPr>
      <w:spacing w:after="0" w:before="360"/>
      <w:jc w:val="left"/>
      <w:outlineLvl w:val="1"/>
    </w:pPr>
    <w:rPr>
      <w:rFonts w:cstheme="majorBidi" w:eastAsia="Calibri"/>
      <w:b/>
      <w:bCs/>
      <w:color w:themeColor="accent1" w:val="81A996"/>
      <w:kern w:val="0"/>
      <w:sz w:val="24"/>
      <w:szCs w:val="20"/>
    </w:rPr>
  </w:style>
  <w:style w:styleId="Titre3" w:type="paragraph">
    <w:name w:val="heading 3"/>
    <w:basedOn w:val="Normal"/>
    <w:next w:val="Normal"/>
    <w:link w:val="Titre3Car"/>
    <w:uiPriority w:val="10"/>
    <w:qFormat/>
    <w:rsid w:val="00786D54"/>
    <w:pPr>
      <w:keepNext/>
      <w:keepLines/>
      <w:numPr>
        <w:ilvl w:val="2"/>
        <w:numId w:val="11"/>
      </w:numPr>
      <w:spacing w:after="0" w:before="200"/>
      <w:jc w:val="left"/>
      <w:outlineLvl w:val="2"/>
    </w:pPr>
    <w:rPr>
      <w:rFonts w:cstheme="majorBidi" w:eastAsia="Calibri"/>
      <w:bCs/>
      <w:color w:themeColor="accent1" w:val="81A996"/>
      <w:kern w:val="0"/>
      <w:sz w:val="22"/>
    </w:rPr>
  </w:style>
  <w:style w:styleId="Titre4" w:type="paragraph">
    <w:name w:val="heading 4"/>
    <w:basedOn w:val="Normal"/>
    <w:next w:val="Normal"/>
    <w:link w:val="Titre4Car"/>
    <w:uiPriority w:val="10"/>
    <w:qFormat/>
    <w:rsid w:val="00E8146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Cs/>
      <w:color w:themeColor="accent2" w:val="5F606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rsid w:val="003A41D0"/>
    <w:pPr>
      <w:tabs>
        <w:tab w:pos="4536" w:val="center"/>
        <w:tab w:pos="9072" w:val="right"/>
      </w:tabs>
      <w:spacing w:after="0"/>
      <w:jc w:val="left"/>
    </w:pPr>
    <w:rPr>
      <w:b/>
      <w:color w:val="81A996"/>
      <w:sz w:val="32"/>
    </w:rPr>
  </w:style>
  <w:style w:customStyle="1" w:styleId="En-tteCar" w:type="character">
    <w:name w:val="En-tête Car"/>
    <w:basedOn w:val="Policepardfaut"/>
    <w:link w:val="En-tte"/>
    <w:rsid w:val="003A41D0"/>
    <w:rPr>
      <w:rFonts w:ascii="Arial" w:hAnsi="Arial"/>
      <w:b/>
      <w:color w:val="81A996"/>
      <w:sz w:val="32"/>
    </w:rPr>
  </w:style>
  <w:style w:styleId="Pieddepage" w:type="paragraph">
    <w:name w:val="footer"/>
    <w:aliases w:val="Pied de page 1"/>
    <w:basedOn w:val="Normal"/>
    <w:link w:val="PieddepageCar"/>
    <w:uiPriority w:val="97"/>
    <w:rsid w:val="003A41D0"/>
    <w:pPr>
      <w:tabs>
        <w:tab w:pos="4536" w:val="center"/>
        <w:tab w:pos="9072" w:val="right"/>
      </w:tabs>
      <w:spacing w:after="0" w:before="0"/>
      <w:jc w:val="center"/>
    </w:pPr>
    <w:rPr>
      <w:rFonts w:cs="Arial" w:eastAsia="MS Mincho"/>
      <w:bCs/>
      <w:color w:themeColor="accent2" w:val="5F6062"/>
      <w:kern w:val="0"/>
      <w:sz w:val="18"/>
      <w:lang w:eastAsia="fr-FR"/>
    </w:rPr>
  </w:style>
  <w:style w:customStyle="1" w:styleId="PieddepageCar" w:type="character">
    <w:name w:val="Pied de page Car"/>
    <w:aliases w:val="Pied de page 1 Car"/>
    <w:basedOn w:val="Policepardfaut"/>
    <w:link w:val="Pieddepage"/>
    <w:uiPriority w:val="97"/>
    <w:rsid w:val="003A41D0"/>
    <w:rPr>
      <w:rFonts w:ascii="Arial" w:cs="Arial" w:eastAsia="MS Mincho" w:hAnsi="Arial"/>
      <w:bCs/>
      <w:color w:themeColor="accent2" w:val="5F6062"/>
      <w:kern w:val="0"/>
      <w:sz w:val="18"/>
      <w:lang w:eastAsia="fr-FR"/>
    </w:rPr>
  </w:style>
  <w:style w:customStyle="1" w:styleId="Pieddepage2" w:type="paragraph">
    <w:name w:val="Pied de page 2"/>
    <w:basedOn w:val="Pieddepage"/>
    <w:uiPriority w:val="10"/>
    <w:semiHidden/>
    <w:qFormat/>
    <w:locked/>
    <w:rsid w:val="00934969"/>
    <w:pPr>
      <w:tabs>
        <w:tab w:pos="4536" w:val="clear"/>
        <w:tab w:pos="9072" w:val="clear"/>
        <w:tab w:pos="0" w:val="center"/>
        <w:tab w:pos="11907" w:val="right"/>
      </w:tabs>
    </w:pPr>
    <w:rPr>
      <w:bCs w:val="0"/>
      <w:color w:themeColor="accent1" w:val="81A996"/>
      <w:szCs w:val="18"/>
    </w:rPr>
  </w:style>
  <w:style w:styleId="Grilledutableau" w:type="table">
    <w:name w:val="Table Grid"/>
    <w:basedOn w:val="TableauNormal"/>
    <w:uiPriority w:val="39"/>
    <w:rsid w:val="00AF310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extedebulles" w:type="paragraph">
    <w:name w:val="Balloon Text"/>
    <w:basedOn w:val="Normal"/>
    <w:link w:val="TextedebullesCar"/>
    <w:uiPriority w:val="99"/>
    <w:semiHidden/>
    <w:unhideWhenUsed/>
    <w:locked/>
    <w:rsid w:val="00AF310E"/>
    <w:pPr>
      <w:spacing w:after="0"/>
    </w:pPr>
    <w:rPr>
      <w:rFonts w:ascii="Tahoma" w:cs="Tahoma" w:hAnsi="Tahoma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AF310E"/>
    <w:rPr>
      <w:rFonts w:ascii="Tahoma" w:cs="Tahoma" w:hAnsi="Tahoma"/>
    </w:rPr>
  </w:style>
  <w:style w:customStyle="1" w:styleId="Lieu" w:type="paragraph">
    <w:name w:val="Lieu"/>
    <w:aliases w:val="date"/>
    <w:basedOn w:val="Normal"/>
    <w:next w:val="Normal"/>
    <w:qFormat/>
    <w:rsid w:val="00AF310E"/>
    <w:pPr>
      <w:spacing w:line="260" w:lineRule="exact"/>
      <w:ind w:left="5387"/>
    </w:pPr>
    <w:rPr>
      <w:rFonts w:cs="Tahoma"/>
      <w:bCs/>
      <w:color w:val="252012"/>
      <w:kern w:val="0"/>
      <w:szCs w:val="20"/>
    </w:rPr>
  </w:style>
  <w:style w:styleId="Textedelespacerserv" w:type="character">
    <w:name w:val="Placeholder Text"/>
    <w:basedOn w:val="Policepardfaut"/>
    <w:uiPriority w:val="99"/>
    <w:semiHidden/>
    <w:locked/>
    <w:rsid w:val="00AF310E"/>
    <w:rPr>
      <w:color w:val="808080"/>
    </w:rPr>
  </w:style>
  <w:style w:customStyle="1" w:styleId="Rfrence" w:type="paragraph">
    <w:name w:val="Référence"/>
    <w:basedOn w:val="Normal"/>
    <w:semiHidden/>
    <w:qFormat/>
    <w:locked/>
    <w:rsid w:val="00793D09"/>
    <w:pPr>
      <w:spacing w:after="360" w:line="260" w:lineRule="exact"/>
    </w:pPr>
    <w:rPr>
      <w:rFonts w:cs="Tahoma"/>
      <w:b/>
      <w:color w:val="252012"/>
      <w:kern w:val="0"/>
      <w:szCs w:val="20"/>
      <w:lang w:val="en-US"/>
    </w:rPr>
  </w:style>
  <w:style w:customStyle="1" w:styleId="Objet" w:type="paragraph">
    <w:name w:val="Objet"/>
    <w:basedOn w:val="Rfrence"/>
    <w:next w:val="Normal"/>
    <w:uiPriority w:val="1"/>
    <w:semiHidden/>
    <w:qFormat/>
    <w:locked/>
    <w:rsid w:val="00793D09"/>
    <w:pPr>
      <w:spacing w:after="600"/>
    </w:pPr>
    <w:rPr>
      <w:lang w:val="fr-FR"/>
    </w:rPr>
  </w:style>
  <w:style w:customStyle="1" w:styleId="Blocdestinataire" w:type="paragraph">
    <w:name w:val="Bloc destinataire"/>
    <w:basedOn w:val="Titre"/>
    <w:semiHidden/>
    <w:qFormat/>
    <w:locked/>
    <w:rsid w:val="00BD19C2"/>
    <w:pPr>
      <w:spacing w:after="120"/>
      <w:ind w:left="907"/>
      <w:jc w:val="left"/>
    </w:pPr>
    <w:rPr>
      <w:bCs/>
      <w:color w:val="252012"/>
      <w:spacing w:val="-10"/>
      <w:sz w:val="19"/>
      <w:szCs w:val="18"/>
    </w:rPr>
  </w:style>
  <w:style w:styleId="Titre" w:type="paragraph">
    <w:name w:val="Title"/>
    <w:basedOn w:val="Normal"/>
    <w:next w:val="Normal"/>
    <w:link w:val="TitreCar"/>
    <w:uiPriority w:val="10"/>
    <w:qFormat/>
    <w:rsid w:val="00CC04E8"/>
    <w:pPr>
      <w:spacing w:after="300"/>
      <w:contextualSpacing/>
      <w:jc w:val="center"/>
    </w:pPr>
    <w:rPr>
      <w:rFonts w:cstheme="majorBidi" w:eastAsiaTheme="majorEastAsia"/>
      <w:b/>
      <w:color w:themeColor="accent1" w:val="81A996"/>
      <w:spacing w:val="5"/>
      <w:kern w:val="28"/>
      <w:sz w:val="36"/>
      <w:szCs w:val="52"/>
    </w:rPr>
  </w:style>
  <w:style w:customStyle="1" w:styleId="TitreCar" w:type="character">
    <w:name w:val="Titre Car"/>
    <w:basedOn w:val="Policepardfaut"/>
    <w:link w:val="Titre"/>
    <w:uiPriority w:val="10"/>
    <w:rsid w:val="009A3C70"/>
    <w:rPr>
      <w:rFonts w:ascii="Arial" w:cstheme="majorBidi" w:eastAsiaTheme="majorEastAsia" w:hAnsi="Arial"/>
      <w:b/>
      <w:color w:themeColor="accent1" w:val="81A996"/>
      <w:spacing w:val="5"/>
      <w:kern w:val="28"/>
      <w:sz w:val="36"/>
      <w:szCs w:val="52"/>
    </w:rPr>
  </w:style>
  <w:style w:customStyle="1" w:styleId="Grilledutableau1" w:type="table">
    <w:name w:val="Grille du tableau1"/>
    <w:basedOn w:val="TableauNormal"/>
    <w:next w:val="Grilledutableau"/>
    <w:uiPriority w:val="39"/>
    <w:rsid w:val="00AF310E"/>
    <w:pPr>
      <w:spacing w:after="0" w:before="120" w:line="240" w:lineRule="auto"/>
    </w:pPr>
    <w:rPr>
      <w:rFonts w:ascii="Arial" w:cs="Tahoma" w:hAnsi="Arial"/>
      <w:bCs/>
      <w:color w:val="252012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umrodepage" w:type="character">
    <w:name w:val="page number"/>
    <w:basedOn w:val="Policepardfaut"/>
    <w:uiPriority w:val="99"/>
    <w:semiHidden/>
    <w:locked/>
    <w:rsid w:val="00BF1D86"/>
  </w:style>
  <w:style w:customStyle="1" w:styleId="Typedocument" w:type="paragraph">
    <w:name w:val="Type document"/>
    <w:link w:val="TypedocumentCar"/>
    <w:uiPriority w:val="9"/>
    <w:semiHidden/>
    <w:qFormat/>
    <w:locked/>
    <w:rsid w:val="00452801"/>
    <w:pPr>
      <w:pBdr>
        <w:bottom w:color="81A996" w:space="1" w:sz="12" w:themeColor="accent1" w:val="single"/>
      </w:pBdr>
      <w:tabs>
        <w:tab w:pos="397" w:val="left"/>
      </w:tabs>
      <w:spacing w:after="0" w:before="360" w:line="240" w:lineRule="auto"/>
      <w:jc w:val="right"/>
    </w:pPr>
    <w:rPr>
      <w:rFonts w:ascii="Arial" w:hAnsi="Arial"/>
      <w:noProof/>
      <w:color w:themeColor="accent1" w:val="81A996"/>
      <w:spacing w:val="10"/>
      <w:w w:val="80"/>
      <w:sz w:val="36"/>
      <w:szCs w:val="30"/>
      <w:lang w:eastAsia="fr-FR"/>
    </w:rPr>
  </w:style>
  <w:style w:customStyle="1" w:styleId="Titre1Car" w:type="character">
    <w:name w:val="Titre 1 Car"/>
    <w:basedOn w:val="Policepardfaut"/>
    <w:link w:val="Titre1"/>
    <w:uiPriority w:val="10"/>
    <w:rsid w:val="009A3C70"/>
    <w:rPr>
      <w:rFonts w:ascii="Arial" w:cstheme="majorBidi" w:eastAsia="Calibri" w:hAnsi="Arial"/>
      <w:b/>
      <w:bCs/>
      <w:color w:themeColor="accent1" w:val="81A996"/>
      <w:kern w:val="0"/>
      <w:sz w:val="28"/>
      <w:szCs w:val="28"/>
    </w:rPr>
  </w:style>
  <w:style w:customStyle="1" w:styleId="TypedocumentCar" w:type="character">
    <w:name w:val="Type document Car"/>
    <w:basedOn w:val="En-tteCar"/>
    <w:link w:val="Typedocument"/>
    <w:uiPriority w:val="9"/>
    <w:semiHidden/>
    <w:rsid w:val="003B6ABC"/>
    <w:rPr>
      <w:rFonts w:ascii="Arial" w:hAnsi="Arial"/>
      <w:b/>
      <w:noProof/>
      <w:color w:themeColor="accent1" w:val="81A996"/>
      <w:spacing w:val="10"/>
      <w:w w:val="80"/>
      <w:sz w:val="36"/>
      <w:szCs w:val="30"/>
      <w:lang w:eastAsia="fr-FR"/>
    </w:rPr>
  </w:style>
  <w:style w:customStyle="1" w:styleId="Titre2Car" w:type="character">
    <w:name w:val="Titre 2 Car"/>
    <w:basedOn w:val="Policepardfaut"/>
    <w:link w:val="Titre2"/>
    <w:uiPriority w:val="10"/>
    <w:rsid w:val="00D57328"/>
    <w:rPr>
      <w:rFonts w:ascii="Arial" w:cstheme="majorBidi" w:eastAsia="Calibri" w:hAnsi="Arial"/>
      <w:b/>
      <w:bCs/>
      <w:color w:themeColor="accent1" w:val="81A996"/>
      <w:kern w:val="0"/>
      <w:sz w:val="24"/>
      <w:szCs w:val="20"/>
    </w:rPr>
  </w:style>
  <w:style w:customStyle="1" w:styleId="Titre3Car" w:type="character">
    <w:name w:val="Titre 3 Car"/>
    <w:basedOn w:val="Policepardfaut"/>
    <w:link w:val="Titre3"/>
    <w:uiPriority w:val="10"/>
    <w:rsid w:val="00D57328"/>
    <w:rPr>
      <w:rFonts w:ascii="Arial" w:cstheme="majorBidi" w:eastAsia="Calibri" w:hAnsi="Arial"/>
      <w:bCs/>
      <w:color w:themeColor="accent1" w:val="81A996"/>
      <w:kern w:val="0"/>
      <w:sz w:val="22"/>
    </w:rPr>
  </w:style>
  <w:style w:styleId="Listepuces" w:type="paragraph">
    <w:name w:val="List Bullet"/>
    <w:basedOn w:val="Normal"/>
    <w:uiPriority w:val="9"/>
    <w:rsid w:val="00903C39"/>
    <w:pPr>
      <w:numPr>
        <w:numId w:val="13"/>
      </w:numPr>
      <w:ind w:hanging="397" w:left="794"/>
    </w:pPr>
  </w:style>
  <w:style w:styleId="Listepuces2" w:type="paragraph">
    <w:name w:val="List Bullet 2"/>
    <w:basedOn w:val="Normal"/>
    <w:uiPriority w:val="9"/>
    <w:rsid w:val="00903C39"/>
    <w:pPr>
      <w:numPr>
        <w:ilvl w:val="1"/>
        <w:numId w:val="13"/>
      </w:numPr>
      <w:ind w:hanging="284" w:left="1078"/>
    </w:pPr>
  </w:style>
  <w:style w:customStyle="1" w:styleId="Contactpresse" w:type="paragraph">
    <w:name w:val="Contact presse"/>
    <w:basedOn w:val="Normal"/>
    <w:link w:val="ContactpresseCar"/>
    <w:uiPriority w:val="9"/>
    <w:semiHidden/>
    <w:qFormat/>
    <w:locked/>
    <w:rsid w:val="006B1DCF"/>
    <w:pPr>
      <w:pBdr>
        <w:top w:color="81A996" w:space="1" w:sz="8" w:themeColor="accent1" w:val="single"/>
      </w:pBdr>
    </w:pPr>
    <w:rPr>
      <w:b/>
      <w:color w:themeColor="accent1" w:val="81A996"/>
      <w:sz w:val="22"/>
    </w:rPr>
  </w:style>
  <w:style w:styleId="Lienhypertexte" w:type="character">
    <w:name w:val="Hyperlink"/>
    <w:basedOn w:val="Policepardfaut"/>
    <w:uiPriority w:val="13"/>
    <w:rsid w:val="00B833E3"/>
    <w:rPr>
      <w:color w:themeColor="hyperlink" w:val="81A996"/>
      <w:u w:val="single"/>
    </w:rPr>
  </w:style>
  <w:style w:customStyle="1" w:styleId="ContactpresseCar" w:type="character">
    <w:name w:val="Contact presse Car"/>
    <w:basedOn w:val="Policepardfaut"/>
    <w:link w:val="Contactpresse"/>
    <w:uiPriority w:val="9"/>
    <w:semiHidden/>
    <w:rsid w:val="003C385E"/>
    <w:rPr>
      <w:rFonts w:ascii="Arial" w:hAnsi="Arial"/>
      <w:b/>
      <w:color w:themeColor="accent1" w:val="81A996"/>
      <w:sz w:val="22"/>
    </w:rPr>
  </w:style>
  <w:style w:styleId="Accentuation" w:type="character">
    <w:name w:val="Emphasis"/>
    <w:basedOn w:val="Policepardfaut"/>
    <w:uiPriority w:val="20"/>
    <w:semiHidden/>
    <w:qFormat/>
    <w:locked/>
    <w:rsid w:val="00CC3802"/>
    <w:rPr>
      <w:i/>
      <w:iCs/>
    </w:rPr>
  </w:style>
  <w:style w:styleId="lev" w:type="character">
    <w:name w:val="Strong"/>
    <w:basedOn w:val="Policepardfaut"/>
    <w:uiPriority w:val="22"/>
    <w:qFormat/>
    <w:rsid w:val="00CC3802"/>
    <w:rPr>
      <w:b/>
      <w:bCs/>
    </w:rPr>
  </w:style>
  <w:style w:customStyle="1" w:styleId="Contactpressedtail" w:type="paragraph">
    <w:name w:val="Contact presse détail"/>
    <w:basedOn w:val="Contactpresse"/>
    <w:link w:val="ContactpressedtailCar"/>
    <w:uiPriority w:val="10"/>
    <w:semiHidden/>
    <w:qFormat/>
    <w:locked/>
    <w:rsid w:val="007B3B9A"/>
    <w:pPr>
      <w:pBdr>
        <w:top w:color="auto" w:space="0" w:sz="0" w:val="none"/>
      </w:pBdr>
      <w:spacing w:before="0"/>
      <w:contextualSpacing/>
    </w:pPr>
    <w:rPr>
      <w:b w:val="0"/>
      <w:sz w:val="20"/>
    </w:rPr>
  </w:style>
  <w:style w:customStyle="1" w:styleId="ContactpressedtailCar" w:type="character">
    <w:name w:val="Contact presse détail Car"/>
    <w:basedOn w:val="ContactpresseCar"/>
    <w:link w:val="Contactpressedtail"/>
    <w:uiPriority w:val="10"/>
    <w:semiHidden/>
    <w:rsid w:val="003C385E"/>
    <w:rPr>
      <w:rFonts w:ascii="Arial" w:hAnsi="Arial"/>
      <w:b/>
      <w:color w:themeColor="accent1" w:val="81A996"/>
      <w:sz w:val="20"/>
    </w:rPr>
  </w:style>
  <w:style w:styleId="Notedebasdepage" w:type="paragraph">
    <w:name w:val="footnote text"/>
    <w:basedOn w:val="Normal"/>
    <w:link w:val="NotedebasdepageCar"/>
    <w:uiPriority w:val="99"/>
    <w:semiHidden/>
    <w:rsid w:val="00615CAF"/>
    <w:pPr>
      <w:spacing w:after="0" w:before="0"/>
    </w:pPr>
    <w:rPr>
      <w:bCs/>
      <w:sz w:val="18"/>
      <w:szCs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413141"/>
    <w:rPr>
      <w:rFonts w:ascii="Arial" w:hAnsi="Arial"/>
      <w:bCs/>
      <w:sz w:val="18"/>
      <w:szCs w:val="20"/>
    </w:rPr>
  </w:style>
  <w:style w:styleId="Appelnotedebasdep" w:type="character">
    <w:name w:val="footnote reference"/>
    <w:basedOn w:val="Policepardfaut"/>
    <w:uiPriority w:val="99"/>
    <w:semiHidden/>
    <w:unhideWhenUsed/>
    <w:rsid w:val="00615CAF"/>
    <w:rPr>
      <w:b/>
      <w:color w:themeColor="accent1" w:val="81A996"/>
      <w:vertAlign w:val="superscript"/>
    </w:rPr>
  </w:style>
  <w:style w:styleId="Signature" w:type="paragraph">
    <w:name w:val="Signature"/>
    <w:basedOn w:val="Lieu"/>
    <w:link w:val="SignatureCar"/>
    <w:uiPriority w:val="11"/>
    <w:semiHidden/>
    <w:locked/>
    <w:rsid w:val="003D1C15"/>
    <w:pPr>
      <w:spacing w:after="360" w:before="360" w:line="240" w:lineRule="auto"/>
      <w:contextualSpacing/>
    </w:pPr>
  </w:style>
  <w:style w:customStyle="1" w:styleId="SignatureCar" w:type="character">
    <w:name w:val="Signature Car"/>
    <w:basedOn w:val="Policepardfaut"/>
    <w:link w:val="Signature"/>
    <w:uiPriority w:val="11"/>
    <w:semiHidden/>
    <w:rsid w:val="003C385E"/>
    <w:rPr>
      <w:rFonts w:ascii="Arial" w:cs="Tahoma" w:hAnsi="Arial"/>
      <w:bCs/>
      <w:color w:val="252012"/>
      <w:kern w:val="0"/>
      <w:sz w:val="20"/>
      <w:szCs w:val="20"/>
    </w:rPr>
  </w:style>
  <w:style w:styleId="Listenumros" w:type="paragraph">
    <w:name w:val="List Number"/>
    <w:basedOn w:val="Normal"/>
    <w:uiPriority w:val="9"/>
    <w:rsid w:val="00824487"/>
    <w:pPr>
      <w:numPr>
        <w:numId w:val="14"/>
      </w:numPr>
      <w:ind w:hanging="357" w:left="357"/>
    </w:pPr>
  </w:style>
  <w:style w:styleId="Paragraphedeliste" w:type="paragraph">
    <w:name w:val="List Paragraph"/>
    <w:basedOn w:val="Normal"/>
    <w:uiPriority w:val="34"/>
    <w:qFormat/>
    <w:locked/>
    <w:rsid w:val="00824487"/>
    <w:pPr>
      <w:ind w:left="720"/>
      <w:contextualSpacing/>
    </w:pPr>
  </w:style>
  <w:style w:customStyle="1" w:styleId="Chap" w:type="paragraph">
    <w:name w:val="Chapô"/>
    <w:basedOn w:val="Normal"/>
    <w:link w:val="ChapCar"/>
    <w:uiPriority w:val="4"/>
    <w:semiHidden/>
    <w:qFormat/>
    <w:locked/>
    <w:rsid w:val="00B87019"/>
    <w:pPr>
      <w:spacing w:after="600"/>
    </w:pPr>
    <w:rPr>
      <w:sz w:val="24"/>
    </w:rPr>
  </w:style>
  <w:style w:customStyle="1" w:styleId="ChapCar" w:type="character">
    <w:name w:val="Chapô Car"/>
    <w:basedOn w:val="Policepardfaut"/>
    <w:link w:val="Chap"/>
    <w:uiPriority w:val="4"/>
    <w:semiHidden/>
    <w:rsid w:val="003C385E"/>
    <w:rPr>
      <w:rFonts w:ascii="Arial" w:hAnsi="Arial"/>
      <w:sz w:val="24"/>
    </w:rPr>
  </w:style>
  <w:style w:customStyle="1" w:styleId="Titre4Car" w:type="character">
    <w:name w:val="Titre 4 Car"/>
    <w:basedOn w:val="Policepardfaut"/>
    <w:link w:val="Titre4"/>
    <w:uiPriority w:val="10"/>
    <w:rsid w:val="00D57328"/>
    <w:rPr>
      <w:rFonts w:asciiTheme="majorHAnsi" w:cstheme="majorBidi" w:eastAsiaTheme="majorEastAsia" w:hAnsiTheme="majorHAnsi"/>
      <w:b/>
      <w:bCs/>
      <w:iCs/>
      <w:color w:themeColor="accent2" w:val="5F6062"/>
      <w:sz w:val="20"/>
    </w:rPr>
  </w:style>
  <w:style w:customStyle="1" w:styleId="ContactpresseNom" w:type="paragraph">
    <w:name w:val="Contact presse Nom"/>
    <w:basedOn w:val="Contactpresse"/>
    <w:link w:val="ContactpresseNomCar"/>
    <w:uiPriority w:val="9"/>
    <w:semiHidden/>
    <w:qFormat/>
    <w:locked/>
    <w:rsid w:val="007B3B9A"/>
    <w:pPr>
      <w:pBdr>
        <w:top w:color="auto" w:space="0" w:sz="0" w:val="none"/>
      </w:pBdr>
      <w:spacing w:after="0" w:before="0"/>
      <w:contextualSpacing/>
    </w:pPr>
    <w:rPr>
      <w:sz w:val="20"/>
    </w:rPr>
  </w:style>
  <w:style w:customStyle="1" w:styleId="Centr" w:type="paragraph">
    <w:name w:val="Centré"/>
    <w:basedOn w:val="Normal"/>
    <w:next w:val="Normal"/>
    <w:uiPriority w:val="6"/>
    <w:qFormat/>
    <w:rsid w:val="00807C9A"/>
    <w:pPr>
      <w:contextualSpacing/>
      <w:jc w:val="center"/>
    </w:pPr>
  </w:style>
  <w:style w:customStyle="1" w:styleId="ContactpresseNomCar" w:type="character">
    <w:name w:val="Contact presse Nom Car"/>
    <w:basedOn w:val="ContactpresseCar"/>
    <w:link w:val="ContactpresseNom"/>
    <w:uiPriority w:val="9"/>
    <w:semiHidden/>
    <w:rsid w:val="003C385E"/>
    <w:rPr>
      <w:rFonts w:ascii="Arial" w:hAnsi="Arial"/>
      <w:b/>
      <w:color w:themeColor="accent1" w:val="81A996"/>
      <w:sz w:val="20"/>
    </w:rPr>
  </w:style>
  <w:style w:styleId="Emphaseintense" w:type="character">
    <w:name w:val="Intense Emphasis"/>
    <w:basedOn w:val="Policepardfaut"/>
    <w:uiPriority w:val="3"/>
    <w:qFormat/>
    <w:rsid w:val="00BB225E"/>
    <w:rPr>
      <w:b/>
      <w:bCs/>
      <w:iCs/>
      <w:color w:themeColor="accent1" w:val="81A996"/>
    </w:rPr>
  </w:style>
  <w:style w:customStyle="1" w:styleId="Brouillon1" w:type="character">
    <w:name w:val="Brouillon1"/>
    <w:basedOn w:val="Policepardfaut"/>
    <w:uiPriority w:val="1"/>
    <w:qFormat/>
    <w:rsid w:val="00E5514E"/>
    <w:rPr>
      <w:bdr w:color="auto" w:space="0" w:sz="0" w:val="none"/>
      <w:shd w:color="auto" w:fill="FFC25E" w:themeFill="accent5" w:themeFillTint="99" w:val="clear"/>
    </w:rPr>
  </w:style>
  <w:style w:customStyle="1" w:styleId="Italique" w:type="character">
    <w:name w:val="Italique"/>
    <w:basedOn w:val="Policepardfaut"/>
    <w:uiPriority w:val="1"/>
    <w:qFormat/>
    <w:rsid w:val="00E5514E"/>
    <w:rPr>
      <w:i/>
    </w:rPr>
  </w:style>
  <w:style w:customStyle="1" w:styleId="Soulignnoir" w:type="character">
    <w:name w:val="Souligné noir"/>
    <w:basedOn w:val="Italique"/>
    <w:uiPriority w:val="1"/>
    <w:qFormat/>
    <w:rsid w:val="00E5514E"/>
    <w:rPr>
      <w:i w:val="0"/>
      <w:u w:val="single"/>
    </w:rPr>
  </w:style>
  <w:style w:customStyle="1" w:styleId="Soulignvert" w:type="character">
    <w:name w:val="Souligné vert"/>
    <w:basedOn w:val="Soulignnoir"/>
    <w:uiPriority w:val="1"/>
    <w:qFormat/>
    <w:rsid w:val="00E5514E"/>
    <w:rPr>
      <w:i w:val="0"/>
      <w:u w:color="81A996" w:val="single"/>
    </w:rPr>
  </w:style>
  <w:style w:styleId="Liste3" w:type="paragraph">
    <w:name w:val="List 3"/>
    <w:basedOn w:val="Listepuces2"/>
    <w:uiPriority w:val="99"/>
    <w:semiHidden/>
    <w:locked/>
    <w:rsid w:val="00E5514E"/>
    <w:pPr>
      <w:numPr>
        <w:ilvl w:val="0"/>
        <w:numId w:val="15"/>
      </w:numPr>
      <w:contextualSpacing/>
    </w:pPr>
  </w:style>
  <w:style w:styleId="Listepuces4" w:type="paragraph">
    <w:name w:val="List Bullet 4"/>
    <w:basedOn w:val="Normal"/>
    <w:uiPriority w:val="10"/>
    <w:rsid w:val="00E5514E"/>
    <w:pPr>
      <w:numPr>
        <w:numId w:val="9"/>
      </w:numPr>
      <w:contextualSpacing/>
    </w:pPr>
  </w:style>
  <w:style w:styleId="Listepuces3" w:type="paragraph">
    <w:name w:val="List Bullet 3"/>
    <w:basedOn w:val="Liste3"/>
    <w:uiPriority w:val="10"/>
    <w:rsid w:val="00E5514E"/>
  </w:style>
  <w:style w:customStyle="1" w:styleId="Normalvert" w:type="character">
    <w:name w:val="Normal vert"/>
    <w:basedOn w:val="Policepardfaut"/>
    <w:uiPriority w:val="1"/>
    <w:qFormat/>
    <w:rsid w:val="003A41D0"/>
    <w:rPr>
      <w:color w:val="81A996"/>
    </w:rPr>
  </w:style>
  <w:style w:customStyle="1" w:styleId="Italiquevert" w:type="character">
    <w:name w:val="Italique vert"/>
    <w:basedOn w:val="Policepardfaut"/>
    <w:uiPriority w:val="1"/>
    <w:qFormat/>
    <w:rsid w:val="00F94C2D"/>
    <w:rPr>
      <w:i/>
      <w:color w:themeColor="accent1" w:val="81A996"/>
    </w:rPr>
  </w:style>
  <w:style w:customStyle="1" w:styleId="Italiquevertgras" w:type="character">
    <w:name w:val="Italique vert gras"/>
    <w:basedOn w:val="Policepardfaut"/>
    <w:uiPriority w:val="1"/>
    <w:qFormat/>
    <w:rsid w:val="00F94C2D"/>
    <w:rPr>
      <w:b/>
      <w:i/>
      <w:color w:themeColor="accent1" w:val="81A996"/>
    </w:rPr>
  </w:style>
  <w:style w:customStyle="1" w:styleId="grasvert" w:type="paragraph">
    <w:name w:val="gras vert"/>
    <w:basedOn w:val="Paragraphedeliste"/>
    <w:uiPriority w:val="1"/>
    <w:qFormat/>
    <w:rsid w:val="001C0FEB"/>
    <w:pPr>
      <w:ind w:left="0"/>
    </w:pPr>
    <w:rPr>
      <w:b/>
      <w:color w:val="81A996"/>
    </w:rPr>
  </w:style>
  <w:style w:styleId="Corpsdetexte2" w:type="paragraph">
    <w:name w:val="Body Text 2"/>
    <w:basedOn w:val="Normal"/>
    <w:link w:val="Corpsdetexte2Car"/>
    <w:semiHidden/>
    <w:unhideWhenUsed/>
    <w:locked/>
    <w:rsid w:val="006768AF"/>
    <w:pPr>
      <w:spacing w:after="0" w:before="0"/>
    </w:pPr>
    <w:rPr>
      <w:rFonts w:ascii="Tahoma" w:cs="Times New Roman" w:eastAsia="Times New Roman" w:hAnsi="Tahoma"/>
      <w:kern w:val="0"/>
      <w:sz w:val="22"/>
      <w:szCs w:val="24"/>
      <w:lang w:eastAsia="fr-FR"/>
    </w:rPr>
  </w:style>
  <w:style w:customStyle="1" w:styleId="Corpsdetexte2Car" w:type="character">
    <w:name w:val="Corps de texte 2 Car"/>
    <w:basedOn w:val="Policepardfaut"/>
    <w:link w:val="Corpsdetexte2"/>
    <w:semiHidden/>
    <w:rsid w:val="006768AF"/>
    <w:rPr>
      <w:rFonts w:ascii="Tahoma" w:cs="Times New Roman" w:eastAsia="Times New Roman" w:hAnsi="Tahoma"/>
      <w:kern w:val="0"/>
      <w:sz w:val="22"/>
      <w:szCs w:val="24"/>
      <w:lang w:eastAsia="fr-FR"/>
    </w:rPr>
  </w:style>
  <w:style w:customStyle="1" w:styleId="texte" w:type="paragraph">
    <w:name w:val="texte"/>
    <w:basedOn w:val="Textebrut"/>
    <w:rsid w:val="006768AF"/>
    <w:rPr>
      <w:rFonts w:ascii="Arial" w:cs="Arial" w:eastAsia="MS Mincho" w:hAnsi="Arial"/>
      <w:kern w:val="0"/>
      <w:sz w:val="22"/>
      <w:szCs w:val="20"/>
      <w:lang w:eastAsia="fr-FR"/>
    </w:rPr>
  </w:style>
  <w:style w:styleId="Textebrut" w:type="paragraph">
    <w:name w:val="Plain Text"/>
    <w:basedOn w:val="Normal"/>
    <w:link w:val="TextebrutCar"/>
    <w:uiPriority w:val="99"/>
    <w:semiHidden/>
    <w:unhideWhenUsed/>
    <w:locked/>
    <w:rsid w:val="006768AF"/>
    <w:pPr>
      <w:spacing w:after="0" w:before="0"/>
    </w:pPr>
    <w:rPr>
      <w:rFonts w:ascii="Consolas" w:hAnsi="Consolas"/>
      <w:sz w:val="21"/>
      <w:szCs w:val="21"/>
    </w:rPr>
  </w:style>
  <w:style w:customStyle="1" w:styleId="TextebrutCar" w:type="character">
    <w:name w:val="Texte brut Car"/>
    <w:basedOn w:val="Policepardfaut"/>
    <w:link w:val="Textebrut"/>
    <w:uiPriority w:val="99"/>
    <w:semiHidden/>
    <w:rsid w:val="006768AF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Narrow" w:eastAsiaTheme="minorHAnsi" w:hAnsi="Arial Narrow" w:cs="Mangal"/>
        <w:kern w:val="24"/>
        <w:sz w:val="16"/>
        <w:szCs w:val="16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1" w:defUnhideWhenUsed="1" w:defQFormat="0" w:count="267">
    <w:lsdException w:name="Normal" w:locked="0" w:semiHidden="0" w:uiPriority="1" w:unhideWhenUsed="0" w:qFormat="1"/>
    <w:lsdException w:name="heading 1" w:locked="0" w:semiHidden="0" w:uiPriority="10" w:unhideWhenUsed="0" w:qFormat="1"/>
    <w:lsdException w:name="heading 2" w:locked="0" w:uiPriority="10" w:qFormat="1"/>
    <w:lsdException w:name="heading 3" w:locked="0" w:uiPriority="10" w:qFormat="1"/>
    <w:lsdException w:name="heading 4" w:locked="0" w:uiPriority="3" w:qFormat="1"/>
    <w:lsdException w:name="heading 5" w:uiPriority="10" w:unhideWhenUsed="0" w:qFormat="1"/>
    <w:lsdException w:name="heading 6" w:uiPriority="10" w:unhideWhenUsed="0" w:qFormat="1"/>
    <w:lsdException w:name="heading 7" w:uiPriority="10" w:unhideWhenUsed="0" w:qFormat="1"/>
    <w:lsdException w:name="heading 8" w:uiPriority="10" w:unhideWhenUsed="0" w:qFormat="1"/>
    <w:lsdException w:name="heading 9" w:uiPriority="1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locked="0"/>
    <w:lsdException w:name="header" w:locked="0"/>
    <w:lsdException w:name="footer" w:locked="0"/>
    <w:lsdException w:name="caption" w:uiPriority="35" w:qFormat="1"/>
    <w:lsdException w:name="footnote reference" w:locked="0"/>
    <w:lsdException w:name="List Bullet" w:locked="0" w:uiPriority="9"/>
    <w:lsdException w:name="List Number" w:locked="0" w:semiHidden="0" w:uiPriority="7" w:unhideWhenUsed="0"/>
    <w:lsdException w:name="List 3" w:semiHidden="0" w:unhideWhenUsed="0"/>
    <w:lsdException w:name="List Bullet 2" w:locked="0" w:uiPriority="9"/>
    <w:lsdException w:name="List Bullet 3" w:locked="0" w:semiHidden="0" w:unhideWhenUsed="0"/>
    <w:lsdException w:name="List Bullet 4" w:locked="0" w:semiHidden="0" w:unhideWhenUsed="0"/>
    <w:lsdException w:name="Title" w:locked="0" w:semiHidden="0" w:uiPriority="10" w:unhideWhenUsed="0" w:qFormat="1"/>
    <w:lsdException w:name="Signature" w:semiHidden="0" w:uiPriority="8" w:unhideWhenUsed="0"/>
    <w:lsdException w:name="Default Paragraph Font" w:locked="0" w:uiPriority="1"/>
    <w:lsdException w:name="Subtitle" w:uiPriority="9" w:unhideWhenUsed="0" w:qFormat="1"/>
    <w:lsdException w:name="Body Text 2" w:uiPriority="0"/>
    <w:lsdException w:name="Hyperlink" w:locked="0"/>
    <w:lsdException w:name="Strong" w:locked="0" w:semiHidden="0" w:uiPriority="22" w:unhideWhenUsed="0" w:qFormat="1"/>
    <w:lsdException w:name="Emphasis" w:semiHidden="0" w:uiPriority="20" w:unhideWhenUs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Table Grid" w:locked="0" w:semiHidden="0" w:uiPriority="39" w:unhideWhenUsed="0"/>
    <w:lsdException w:name="Placeholder Text" w:unhideWhenUsed="0"/>
    <w:lsdException w:name="No Spacing" w:locked="0" w:semiHidden="0" w:uiPriority="6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15" w:unhideWhenUsed="0" w:qFormat="1"/>
    <w:lsdException w:name="Intense Quote" w:semiHidden="0" w:uiPriority="15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semiHidden="0" w:uiPriority="19" w:unhideWhenUsed="0" w:qFormat="1"/>
    <w:lsdException w:name="Intense Emphasis" w:locked="0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A5604"/>
    <w:pPr>
      <w:spacing w:before="120" w:after="120" w:line="240" w:lineRule="auto"/>
      <w:jc w:val="both"/>
    </w:pPr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10"/>
    <w:qFormat/>
    <w:rsid w:val="003F0576"/>
    <w:pPr>
      <w:keepNext/>
      <w:keepLines/>
      <w:numPr>
        <w:numId w:val="11"/>
      </w:numPr>
      <w:spacing w:before="480" w:after="320"/>
      <w:jc w:val="left"/>
      <w:outlineLvl w:val="0"/>
    </w:pPr>
    <w:rPr>
      <w:rFonts w:eastAsia="Calibri" w:cstheme="majorBidi"/>
      <w:b/>
      <w:bCs/>
      <w:color w:val="81A996" w:themeColor="accent1"/>
      <w:kern w:val="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10"/>
    <w:qFormat/>
    <w:rsid w:val="007121F6"/>
    <w:pPr>
      <w:keepNext/>
      <w:keepLines/>
      <w:numPr>
        <w:ilvl w:val="1"/>
        <w:numId w:val="11"/>
      </w:numPr>
      <w:spacing w:before="360" w:after="0"/>
      <w:jc w:val="left"/>
      <w:outlineLvl w:val="1"/>
    </w:pPr>
    <w:rPr>
      <w:rFonts w:eastAsia="Calibri" w:cstheme="majorBidi"/>
      <w:b/>
      <w:bCs/>
      <w:color w:val="81A996" w:themeColor="accent1"/>
      <w:kern w:val="0"/>
      <w:sz w:val="24"/>
      <w:szCs w:val="20"/>
    </w:rPr>
  </w:style>
  <w:style w:type="paragraph" w:styleId="Titre3">
    <w:name w:val="heading 3"/>
    <w:basedOn w:val="Normal"/>
    <w:next w:val="Normal"/>
    <w:link w:val="Titre3Car"/>
    <w:uiPriority w:val="10"/>
    <w:qFormat/>
    <w:rsid w:val="00786D54"/>
    <w:pPr>
      <w:keepNext/>
      <w:keepLines/>
      <w:numPr>
        <w:ilvl w:val="2"/>
        <w:numId w:val="11"/>
      </w:numPr>
      <w:spacing w:before="200" w:after="0"/>
      <w:jc w:val="left"/>
      <w:outlineLvl w:val="2"/>
    </w:pPr>
    <w:rPr>
      <w:rFonts w:eastAsia="Calibri" w:cstheme="majorBidi"/>
      <w:bCs/>
      <w:color w:val="81A996" w:themeColor="accent1"/>
      <w:kern w:val="0"/>
      <w:sz w:val="22"/>
    </w:rPr>
  </w:style>
  <w:style w:type="paragraph" w:styleId="Titre4">
    <w:name w:val="heading 4"/>
    <w:basedOn w:val="Normal"/>
    <w:next w:val="Normal"/>
    <w:link w:val="Titre4Car"/>
    <w:uiPriority w:val="10"/>
    <w:qFormat/>
    <w:rsid w:val="00E8146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5F6062" w:themeColor="accen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3A41D0"/>
    <w:pPr>
      <w:tabs>
        <w:tab w:val="center" w:pos="4536"/>
        <w:tab w:val="right" w:pos="9072"/>
      </w:tabs>
      <w:spacing w:after="0"/>
      <w:jc w:val="left"/>
    </w:pPr>
    <w:rPr>
      <w:b/>
      <w:color w:val="81A996"/>
      <w:sz w:val="32"/>
    </w:rPr>
  </w:style>
  <w:style w:type="character" w:customStyle="1" w:styleId="En-tteCar">
    <w:name w:val="En-tête Car"/>
    <w:basedOn w:val="Policepardfaut"/>
    <w:link w:val="En-tte"/>
    <w:rsid w:val="003A41D0"/>
    <w:rPr>
      <w:rFonts w:ascii="Arial" w:hAnsi="Arial"/>
      <w:b/>
      <w:color w:val="81A996"/>
      <w:sz w:val="32"/>
    </w:rPr>
  </w:style>
  <w:style w:type="paragraph" w:styleId="Pieddepage">
    <w:name w:val="footer"/>
    <w:aliases w:val="Pied de page 1"/>
    <w:basedOn w:val="Normal"/>
    <w:link w:val="PieddepageCar"/>
    <w:uiPriority w:val="97"/>
    <w:rsid w:val="003A41D0"/>
    <w:pPr>
      <w:tabs>
        <w:tab w:val="center" w:pos="4536"/>
        <w:tab w:val="right" w:pos="9072"/>
      </w:tabs>
      <w:spacing w:before="0" w:after="0"/>
      <w:jc w:val="center"/>
    </w:pPr>
    <w:rPr>
      <w:rFonts w:eastAsia="MS Mincho" w:cs="Arial"/>
      <w:bCs/>
      <w:color w:val="5F6062" w:themeColor="accent2"/>
      <w:kern w:val="0"/>
      <w:sz w:val="18"/>
      <w:lang w:eastAsia="fr-FR"/>
    </w:rPr>
  </w:style>
  <w:style w:type="character" w:customStyle="1" w:styleId="PieddepageCar">
    <w:name w:val="Pied de page Car"/>
    <w:aliases w:val="Pied de page 1 Car"/>
    <w:basedOn w:val="Policepardfaut"/>
    <w:link w:val="Pieddepage"/>
    <w:uiPriority w:val="97"/>
    <w:rsid w:val="003A41D0"/>
    <w:rPr>
      <w:rFonts w:ascii="Arial" w:eastAsia="MS Mincho" w:hAnsi="Arial" w:cs="Arial"/>
      <w:bCs/>
      <w:color w:val="5F6062" w:themeColor="accent2"/>
      <w:kern w:val="0"/>
      <w:sz w:val="18"/>
      <w:lang w:eastAsia="fr-FR"/>
    </w:rPr>
  </w:style>
  <w:style w:type="paragraph" w:customStyle="1" w:styleId="Pieddepage2">
    <w:name w:val="Pied de page 2"/>
    <w:basedOn w:val="Pieddepage"/>
    <w:uiPriority w:val="10"/>
    <w:semiHidden/>
    <w:qFormat/>
    <w:locked/>
    <w:rsid w:val="00934969"/>
    <w:pPr>
      <w:tabs>
        <w:tab w:val="clear" w:pos="4536"/>
        <w:tab w:val="clear" w:pos="9072"/>
        <w:tab w:val="center" w:pos="0"/>
        <w:tab w:val="right" w:pos="11907"/>
      </w:tabs>
    </w:pPr>
    <w:rPr>
      <w:bCs w:val="0"/>
      <w:color w:val="81A996" w:themeColor="accent1"/>
      <w:szCs w:val="18"/>
    </w:rPr>
  </w:style>
  <w:style w:type="table" w:styleId="Grilledutableau">
    <w:name w:val="Table Grid"/>
    <w:basedOn w:val="TableauNormal"/>
    <w:uiPriority w:val="39"/>
    <w:rsid w:val="00AF3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locked/>
    <w:rsid w:val="00AF310E"/>
    <w:pPr>
      <w:spacing w:after="0"/>
    </w:pPr>
    <w:rPr>
      <w:rFonts w:ascii="Tahoma" w:hAnsi="Tahoma" w:cs="Tahoma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310E"/>
    <w:rPr>
      <w:rFonts w:ascii="Tahoma" w:hAnsi="Tahoma" w:cs="Tahoma"/>
    </w:rPr>
  </w:style>
  <w:style w:type="paragraph" w:customStyle="1" w:styleId="Lieu">
    <w:name w:val="Lieu"/>
    <w:aliases w:val="date"/>
    <w:basedOn w:val="Normal"/>
    <w:next w:val="Normal"/>
    <w:qFormat/>
    <w:rsid w:val="00AF310E"/>
    <w:pPr>
      <w:spacing w:line="260" w:lineRule="exact"/>
      <w:ind w:left="5387"/>
    </w:pPr>
    <w:rPr>
      <w:rFonts w:cs="Tahoma"/>
      <w:bCs/>
      <w:color w:val="252012"/>
      <w:kern w:val="0"/>
      <w:szCs w:val="20"/>
    </w:rPr>
  </w:style>
  <w:style w:type="character" w:styleId="Textedelespacerserv">
    <w:name w:val="Placeholder Text"/>
    <w:basedOn w:val="Policepardfaut"/>
    <w:uiPriority w:val="99"/>
    <w:semiHidden/>
    <w:locked/>
    <w:rsid w:val="00AF310E"/>
    <w:rPr>
      <w:color w:val="808080"/>
    </w:rPr>
  </w:style>
  <w:style w:type="paragraph" w:customStyle="1" w:styleId="Rfrence">
    <w:name w:val="Référence"/>
    <w:basedOn w:val="Normal"/>
    <w:semiHidden/>
    <w:qFormat/>
    <w:locked/>
    <w:rsid w:val="00793D09"/>
    <w:pPr>
      <w:spacing w:after="360" w:line="260" w:lineRule="exact"/>
    </w:pPr>
    <w:rPr>
      <w:rFonts w:cs="Tahoma"/>
      <w:b/>
      <w:color w:val="252012"/>
      <w:kern w:val="0"/>
      <w:szCs w:val="20"/>
      <w:lang w:val="en-US"/>
    </w:rPr>
  </w:style>
  <w:style w:type="paragraph" w:customStyle="1" w:styleId="Objet">
    <w:name w:val="Objet"/>
    <w:basedOn w:val="Rfrence"/>
    <w:next w:val="Normal"/>
    <w:uiPriority w:val="1"/>
    <w:semiHidden/>
    <w:qFormat/>
    <w:locked/>
    <w:rsid w:val="00793D09"/>
    <w:pPr>
      <w:spacing w:after="600"/>
    </w:pPr>
    <w:rPr>
      <w:lang w:val="fr-FR"/>
    </w:rPr>
  </w:style>
  <w:style w:type="paragraph" w:customStyle="1" w:styleId="Blocdestinataire">
    <w:name w:val="Bloc destinataire"/>
    <w:basedOn w:val="Titre"/>
    <w:semiHidden/>
    <w:qFormat/>
    <w:locked/>
    <w:rsid w:val="00BD19C2"/>
    <w:pPr>
      <w:spacing w:after="120"/>
      <w:ind w:left="907"/>
      <w:jc w:val="left"/>
    </w:pPr>
    <w:rPr>
      <w:bCs/>
      <w:color w:val="252012"/>
      <w:spacing w:val="-10"/>
      <w:sz w:val="19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C04E8"/>
    <w:pPr>
      <w:spacing w:after="300"/>
      <w:contextualSpacing/>
      <w:jc w:val="center"/>
    </w:pPr>
    <w:rPr>
      <w:rFonts w:eastAsiaTheme="majorEastAsia" w:cstheme="majorBidi"/>
      <w:b/>
      <w:color w:val="81A996" w:themeColor="accent1"/>
      <w:spacing w:val="5"/>
      <w:kern w:val="28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A3C70"/>
    <w:rPr>
      <w:rFonts w:ascii="Arial" w:eastAsiaTheme="majorEastAsia" w:hAnsi="Arial" w:cstheme="majorBidi"/>
      <w:b/>
      <w:color w:val="81A996" w:themeColor="accent1"/>
      <w:spacing w:val="5"/>
      <w:kern w:val="28"/>
      <w:sz w:val="36"/>
      <w:szCs w:val="52"/>
    </w:rPr>
  </w:style>
  <w:style w:type="table" w:customStyle="1" w:styleId="Grilledutableau1">
    <w:name w:val="Grille du tableau1"/>
    <w:basedOn w:val="TableauNormal"/>
    <w:next w:val="Grilledutableau"/>
    <w:uiPriority w:val="39"/>
    <w:rsid w:val="00AF310E"/>
    <w:pPr>
      <w:spacing w:before="120" w:after="0" w:line="240" w:lineRule="auto"/>
    </w:pPr>
    <w:rPr>
      <w:rFonts w:ascii="Arial" w:hAnsi="Arial" w:cs="Tahoma"/>
      <w:bCs/>
      <w:color w:val="252012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semiHidden/>
    <w:locked/>
    <w:rsid w:val="00BF1D86"/>
  </w:style>
  <w:style w:type="paragraph" w:customStyle="1" w:styleId="Typedocument">
    <w:name w:val="Type document"/>
    <w:link w:val="TypedocumentCar"/>
    <w:uiPriority w:val="9"/>
    <w:semiHidden/>
    <w:qFormat/>
    <w:locked/>
    <w:rsid w:val="00452801"/>
    <w:pPr>
      <w:pBdr>
        <w:bottom w:val="single" w:sz="12" w:space="1" w:color="81A996" w:themeColor="accent1"/>
      </w:pBdr>
      <w:tabs>
        <w:tab w:val="left" w:pos="397"/>
      </w:tabs>
      <w:spacing w:before="360" w:after="0" w:line="240" w:lineRule="auto"/>
      <w:jc w:val="right"/>
    </w:pPr>
    <w:rPr>
      <w:rFonts w:ascii="Arial" w:hAnsi="Arial"/>
      <w:noProof/>
      <w:color w:val="81A996" w:themeColor="accent1"/>
      <w:spacing w:val="10"/>
      <w:w w:val="80"/>
      <w:sz w:val="36"/>
      <w:szCs w:val="30"/>
      <w:lang w:eastAsia="fr-FR"/>
    </w:rPr>
  </w:style>
  <w:style w:type="character" w:customStyle="1" w:styleId="Titre1Car">
    <w:name w:val="Titre 1 Car"/>
    <w:basedOn w:val="Policepardfaut"/>
    <w:link w:val="Titre1"/>
    <w:uiPriority w:val="10"/>
    <w:rsid w:val="009A3C70"/>
    <w:rPr>
      <w:rFonts w:ascii="Arial" w:eastAsia="Calibri" w:hAnsi="Arial" w:cstheme="majorBidi"/>
      <w:b/>
      <w:bCs/>
      <w:color w:val="81A996" w:themeColor="accent1"/>
      <w:kern w:val="0"/>
      <w:sz w:val="28"/>
      <w:szCs w:val="28"/>
    </w:rPr>
  </w:style>
  <w:style w:type="character" w:customStyle="1" w:styleId="TypedocumentCar">
    <w:name w:val="Type document Car"/>
    <w:basedOn w:val="En-tteCar"/>
    <w:link w:val="Typedocument"/>
    <w:uiPriority w:val="9"/>
    <w:semiHidden/>
    <w:rsid w:val="003B6ABC"/>
    <w:rPr>
      <w:rFonts w:ascii="Arial" w:hAnsi="Arial"/>
      <w:b/>
      <w:noProof/>
      <w:color w:val="81A996" w:themeColor="accent1"/>
      <w:spacing w:val="10"/>
      <w:w w:val="80"/>
      <w:sz w:val="36"/>
      <w:szCs w:val="30"/>
      <w:lang w:eastAsia="fr-FR"/>
    </w:rPr>
  </w:style>
  <w:style w:type="character" w:customStyle="1" w:styleId="Titre2Car">
    <w:name w:val="Titre 2 Car"/>
    <w:basedOn w:val="Policepardfaut"/>
    <w:link w:val="Titre2"/>
    <w:uiPriority w:val="10"/>
    <w:rsid w:val="00D57328"/>
    <w:rPr>
      <w:rFonts w:ascii="Arial" w:eastAsia="Calibri" w:hAnsi="Arial" w:cstheme="majorBidi"/>
      <w:b/>
      <w:bCs/>
      <w:color w:val="81A996" w:themeColor="accent1"/>
      <w:kern w:val="0"/>
      <w:sz w:val="24"/>
      <w:szCs w:val="20"/>
    </w:rPr>
  </w:style>
  <w:style w:type="character" w:customStyle="1" w:styleId="Titre3Car">
    <w:name w:val="Titre 3 Car"/>
    <w:basedOn w:val="Policepardfaut"/>
    <w:link w:val="Titre3"/>
    <w:uiPriority w:val="10"/>
    <w:rsid w:val="00D57328"/>
    <w:rPr>
      <w:rFonts w:ascii="Arial" w:eastAsia="Calibri" w:hAnsi="Arial" w:cstheme="majorBidi"/>
      <w:bCs/>
      <w:color w:val="81A996" w:themeColor="accent1"/>
      <w:kern w:val="0"/>
      <w:sz w:val="22"/>
    </w:rPr>
  </w:style>
  <w:style w:type="paragraph" w:styleId="Listepuces">
    <w:name w:val="List Bullet"/>
    <w:basedOn w:val="Normal"/>
    <w:uiPriority w:val="9"/>
    <w:rsid w:val="00903C39"/>
    <w:pPr>
      <w:numPr>
        <w:numId w:val="13"/>
      </w:numPr>
      <w:ind w:left="794" w:hanging="397"/>
    </w:pPr>
  </w:style>
  <w:style w:type="paragraph" w:styleId="Listepuces2">
    <w:name w:val="List Bullet 2"/>
    <w:basedOn w:val="Normal"/>
    <w:uiPriority w:val="9"/>
    <w:rsid w:val="00903C39"/>
    <w:pPr>
      <w:numPr>
        <w:ilvl w:val="1"/>
        <w:numId w:val="13"/>
      </w:numPr>
      <w:ind w:left="1078" w:hanging="284"/>
    </w:pPr>
  </w:style>
  <w:style w:type="paragraph" w:customStyle="1" w:styleId="Contactpresse">
    <w:name w:val="Contact presse"/>
    <w:basedOn w:val="Normal"/>
    <w:link w:val="ContactpresseCar"/>
    <w:uiPriority w:val="9"/>
    <w:semiHidden/>
    <w:qFormat/>
    <w:locked/>
    <w:rsid w:val="006B1DCF"/>
    <w:pPr>
      <w:pBdr>
        <w:top w:val="single" w:sz="8" w:space="1" w:color="81A996" w:themeColor="accent1"/>
      </w:pBdr>
    </w:pPr>
    <w:rPr>
      <w:b/>
      <w:color w:val="81A996" w:themeColor="accent1"/>
      <w:sz w:val="22"/>
    </w:rPr>
  </w:style>
  <w:style w:type="character" w:styleId="Lienhypertexte">
    <w:name w:val="Hyperlink"/>
    <w:basedOn w:val="Policepardfaut"/>
    <w:uiPriority w:val="13"/>
    <w:rsid w:val="00B833E3"/>
    <w:rPr>
      <w:color w:val="81A996" w:themeColor="hyperlink"/>
      <w:u w:val="single"/>
    </w:rPr>
  </w:style>
  <w:style w:type="character" w:customStyle="1" w:styleId="ContactpresseCar">
    <w:name w:val="Contact presse Car"/>
    <w:basedOn w:val="Policepardfaut"/>
    <w:link w:val="Contactpresse"/>
    <w:uiPriority w:val="9"/>
    <w:semiHidden/>
    <w:rsid w:val="003C385E"/>
    <w:rPr>
      <w:rFonts w:ascii="Arial" w:hAnsi="Arial"/>
      <w:b/>
      <w:color w:val="81A996" w:themeColor="accent1"/>
      <w:sz w:val="22"/>
    </w:rPr>
  </w:style>
  <w:style w:type="character" w:styleId="Accentuation">
    <w:name w:val="Emphasis"/>
    <w:basedOn w:val="Policepardfaut"/>
    <w:uiPriority w:val="20"/>
    <w:semiHidden/>
    <w:qFormat/>
    <w:locked/>
    <w:rsid w:val="00CC3802"/>
    <w:rPr>
      <w:i/>
      <w:iCs/>
    </w:rPr>
  </w:style>
  <w:style w:type="character" w:styleId="lev">
    <w:name w:val="Strong"/>
    <w:basedOn w:val="Policepardfaut"/>
    <w:uiPriority w:val="22"/>
    <w:qFormat/>
    <w:rsid w:val="00CC3802"/>
    <w:rPr>
      <w:b/>
      <w:bCs/>
    </w:rPr>
  </w:style>
  <w:style w:type="paragraph" w:customStyle="1" w:styleId="Contactpressedtail">
    <w:name w:val="Contact presse détail"/>
    <w:basedOn w:val="Contactpresse"/>
    <w:link w:val="ContactpressedtailCar"/>
    <w:uiPriority w:val="10"/>
    <w:semiHidden/>
    <w:qFormat/>
    <w:locked/>
    <w:rsid w:val="007B3B9A"/>
    <w:pPr>
      <w:pBdr>
        <w:top w:val="none" w:sz="0" w:space="0" w:color="auto"/>
      </w:pBdr>
      <w:spacing w:before="0"/>
      <w:contextualSpacing/>
    </w:pPr>
    <w:rPr>
      <w:b w:val="0"/>
      <w:sz w:val="20"/>
    </w:rPr>
  </w:style>
  <w:style w:type="character" w:customStyle="1" w:styleId="ContactpressedtailCar">
    <w:name w:val="Contact presse détail Car"/>
    <w:basedOn w:val="ContactpresseCar"/>
    <w:link w:val="Contactpressedtail"/>
    <w:uiPriority w:val="10"/>
    <w:semiHidden/>
    <w:rsid w:val="003C385E"/>
    <w:rPr>
      <w:rFonts w:ascii="Arial" w:hAnsi="Arial"/>
      <w:b/>
      <w:color w:val="81A996" w:themeColor="accent1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rsid w:val="00615CAF"/>
    <w:pPr>
      <w:spacing w:before="0" w:after="0"/>
    </w:pPr>
    <w:rPr>
      <w:bCs/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13141"/>
    <w:rPr>
      <w:rFonts w:ascii="Arial" w:hAnsi="Arial"/>
      <w:bCs/>
      <w:sz w:val="18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615CAF"/>
    <w:rPr>
      <w:b/>
      <w:color w:val="81A996" w:themeColor="accent1"/>
      <w:vertAlign w:val="superscript"/>
    </w:rPr>
  </w:style>
  <w:style w:type="paragraph" w:styleId="Signature">
    <w:name w:val="Signature"/>
    <w:basedOn w:val="Lieu"/>
    <w:link w:val="SignatureCar"/>
    <w:uiPriority w:val="11"/>
    <w:semiHidden/>
    <w:locked/>
    <w:rsid w:val="003D1C15"/>
    <w:pPr>
      <w:spacing w:before="360" w:after="360" w:line="240" w:lineRule="auto"/>
      <w:contextualSpacing/>
    </w:pPr>
  </w:style>
  <w:style w:type="character" w:customStyle="1" w:styleId="SignatureCar">
    <w:name w:val="Signature Car"/>
    <w:basedOn w:val="Policepardfaut"/>
    <w:link w:val="Signature"/>
    <w:uiPriority w:val="11"/>
    <w:semiHidden/>
    <w:rsid w:val="003C385E"/>
    <w:rPr>
      <w:rFonts w:ascii="Arial" w:hAnsi="Arial" w:cs="Tahoma"/>
      <w:bCs/>
      <w:color w:val="252012"/>
      <w:kern w:val="0"/>
      <w:sz w:val="20"/>
      <w:szCs w:val="20"/>
    </w:rPr>
  </w:style>
  <w:style w:type="paragraph" w:styleId="Listenumros">
    <w:name w:val="List Number"/>
    <w:basedOn w:val="Normal"/>
    <w:uiPriority w:val="9"/>
    <w:rsid w:val="00824487"/>
    <w:pPr>
      <w:numPr>
        <w:numId w:val="14"/>
      </w:numPr>
      <w:ind w:left="357" w:hanging="357"/>
    </w:pPr>
  </w:style>
  <w:style w:type="paragraph" w:styleId="Paragraphedeliste">
    <w:name w:val="List Paragraph"/>
    <w:basedOn w:val="Normal"/>
    <w:uiPriority w:val="34"/>
    <w:qFormat/>
    <w:locked/>
    <w:rsid w:val="00824487"/>
    <w:pPr>
      <w:ind w:left="720"/>
      <w:contextualSpacing/>
    </w:pPr>
  </w:style>
  <w:style w:type="paragraph" w:customStyle="1" w:styleId="Chap">
    <w:name w:val="Chapô"/>
    <w:basedOn w:val="Normal"/>
    <w:link w:val="ChapCar"/>
    <w:uiPriority w:val="4"/>
    <w:semiHidden/>
    <w:qFormat/>
    <w:locked/>
    <w:rsid w:val="00B87019"/>
    <w:pPr>
      <w:spacing w:after="600"/>
    </w:pPr>
    <w:rPr>
      <w:sz w:val="24"/>
    </w:rPr>
  </w:style>
  <w:style w:type="character" w:customStyle="1" w:styleId="ChapCar">
    <w:name w:val="Chapô Car"/>
    <w:basedOn w:val="Policepardfaut"/>
    <w:link w:val="Chap"/>
    <w:uiPriority w:val="4"/>
    <w:semiHidden/>
    <w:rsid w:val="003C385E"/>
    <w:rPr>
      <w:rFonts w:ascii="Arial" w:hAnsi="Arial"/>
      <w:sz w:val="24"/>
    </w:rPr>
  </w:style>
  <w:style w:type="character" w:customStyle="1" w:styleId="Titre4Car">
    <w:name w:val="Titre 4 Car"/>
    <w:basedOn w:val="Policepardfaut"/>
    <w:link w:val="Titre4"/>
    <w:uiPriority w:val="10"/>
    <w:rsid w:val="00D57328"/>
    <w:rPr>
      <w:rFonts w:asciiTheme="majorHAnsi" w:eastAsiaTheme="majorEastAsia" w:hAnsiTheme="majorHAnsi" w:cstheme="majorBidi"/>
      <w:b/>
      <w:bCs/>
      <w:iCs/>
      <w:color w:val="5F6062" w:themeColor="accent2"/>
      <w:sz w:val="20"/>
    </w:rPr>
  </w:style>
  <w:style w:type="paragraph" w:customStyle="1" w:styleId="ContactpresseNom">
    <w:name w:val="Contact presse Nom"/>
    <w:basedOn w:val="Contactpresse"/>
    <w:link w:val="ContactpresseNomCar"/>
    <w:uiPriority w:val="9"/>
    <w:semiHidden/>
    <w:qFormat/>
    <w:locked/>
    <w:rsid w:val="007B3B9A"/>
    <w:pPr>
      <w:pBdr>
        <w:top w:val="none" w:sz="0" w:space="0" w:color="auto"/>
      </w:pBdr>
      <w:spacing w:before="0" w:after="0"/>
      <w:contextualSpacing/>
    </w:pPr>
    <w:rPr>
      <w:sz w:val="20"/>
    </w:rPr>
  </w:style>
  <w:style w:type="paragraph" w:customStyle="1" w:styleId="Centr">
    <w:name w:val="Centré"/>
    <w:basedOn w:val="Normal"/>
    <w:next w:val="Normal"/>
    <w:uiPriority w:val="6"/>
    <w:qFormat/>
    <w:rsid w:val="00807C9A"/>
    <w:pPr>
      <w:contextualSpacing/>
      <w:jc w:val="center"/>
    </w:pPr>
  </w:style>
  <w:style w:type="character" w:customStyle="1" w:styleId="ContactpresseNomCar">
    <w:name w:val="Contact presse Nom Car"/>
    <w:basedOn w:val="ContactpresseCar"/>
    <w:link w:val="ContactpresseNom"/>
    <w:uiPriority w:val="9"/>
    <w:semiHidden/>
    <w:rsid w:val="003C385E"/>
    <w:rPr>
      <w:rFonts w:ascii="Arial" w:hAnsi="Arial"/>
      <w:b/>
      <w:color w:val="81A996" w:themeColor="accent1"/>
      <w:sz w:val="20"/>
    </w:rPr>
  </w:style>
  <w:style w:type="character" w:styleId="Emphaseintense">
    <w:name w:val="Intense Emphasis"/>
    <w:basedOn w:val="Policepardfaut"/>
    <w:uiPriority w:val="3"/>
    <w:qFormat/>
    <w:rsid w:val="00BB225E"/>
    <w:rPr>
      <w:b/>
      <w:bCs/>
      <w:iCs/>
      <w:color w:val="81A996" w:themeColor="accent1"/>
    </w:rPr>
  </w:style>
  <w:style w:type="character" w:customStyle="1" w:styleId="Brouillon1">
    <w:name w:val="Brouillon1"/>
    <w:basedOn w:val="Policepardfaut"/>
    <w:uiPriority w:val="1"/>
    <w:qFormat/>
    <w:rsid w:val="00E5514E"/>
    <w:rPr>
      <w:bdr w:val="none" w:sz="0" w:space="0" w:color="auto"/>
      <w:shd w:val="clear" w:color="auto" w:fill="FFC25E" w:themeFill="accent5" w:themeFillTint="99"/>
    </w:rPr>
  </w:style>
  <w:style w:type="character" w:customStyle="1" w:styleId="Italique">
    <w:name w:val="Italique"/>
    <w:basedOn w:val="Policepardfaut"/>
    <w:uiPriority w:val="1"/>
    <w:qFormat/>
    <w:rsid w:val="00E5514E"/>
    <w:rPr>
      <w:i/>
    </w:rPr>
  </w:style>
  <w:style w:type="character" w:customStyle="1" w:styleId="Soulignnoir">
    <w:name w:val="Souligné noir"/>
    <w:basedOn w:val="Italique"/>
    <w:uiPriority w:val="1"/>
    <w:qFormat/>
    <w:rsid w:val="00E5514E"/>
    <w:rPr>
      <w:i w:val="0"/>
      <w:u w:val="single"/>
    </w:rPr>
  </w:style>
  <w:style w:type="character" w:customStyle="1" w:styleId="Soulignvert">
    <w:name w:val="Souligné vert"/>
    <w:basedOn w:val="Soulignnoir"/>
    <w:uiPriority w:val="1"/>
    <w:qFormat/>
    <w:rsid w:val="00E5514E"/>
    <w:rPr>
      <w:i w:val="0"/>
      <w:u w:val="single" w:color="81A996"/>
    </w:rPr>
  </w:style>
  <w:style w:type="paragraph" w:styleId="Liste3">
    <w:name w:val="List 3"/>
    <w:basedOn w:val="Listepuces2"/>
    <w:uiPriority w:val="99"/>
    <w:semiHidden/>
    <w:locked/>
    <w:rsid w:val="00E5514E"/>
    <w:pPr>
      <w:numPr>
        <w:ilvl w:val="0"/>
        <w:numId w:val="15"/>
      </w:numPr>
      <w:contextualSpacing/>
    </w:pPr>
  </w:style>
  <w:style w:type="paragraph" w:styleId="Listepuces4">
    <w:name w:val="List Bullet 4"/>
    <w:basedOn w:val="Normal"/>
    <w:uiPriority w:val="10"/>
    <w:rsid w:val="00E5514E"/>
    <w:pPr>
      <w:numPr>
        <w:numId w:val="9"/>
      </w:numPr>
      <w:contextualSpacing/>
    </w:pPr>
  </w:style>
  <w:style w:type="paragraph" w:styleId="Listepuces3">
    <w:name w:val="List Bullet 3"/>
    <w:basedOn w:val="Liste3"/>
    <w:uiPriority w:val="10"/>
    <w:rsid w:val="00E5514E"/>
  </w:style>
  <w:style w:type="character" w:customStyle="1" w:styleId="Normalvert">
    <w:name w:val="Normal vert"/>
    <w:basedOn w:val="Policepardfaut"/>
    <w:uiPriority w:val="1"/>
    <w:qFormat/>
    <w:rsid w:val="003A41D0"/>
    <w:rPr>
      <w:color w:val="81A996"/>
    </w:rPr>
  </w:style>
  <w:style w:type="character" w:customStyle="1" w:styleId="Italiquevert">
    <w:name w:val="Italique vert"/>
    <w:basedOn w:val="Policepardfaut"/>
    <w:uiPriority w:val="1"/>
    <w:qFormat/>
    <w:rsid w:val="00F94C2D"/>
    <w:rPr>
      <w:i/>
      <w:color w:val="81A996" w:themeColor="accent1"/>
    </w:rPr>
  </w:style>
  <w:style w:type="character" w:customStyle="1" w:styleId="Italiquevertgras">
    <w:name w:val="Italique vert gras"/>
    <w:basedOn w:val="Policepardfaut"/>
    <w:uiPriority w:val="1"/>
    <w:qFormat/>
    <w:rsid w:val="00F94C2D"/>
    <w:rPr>
      <w:b/>
      <w:i/>
      <w:color w:val="81A996" w:themeColor="accent1"/>
    </w:rPr>
  </w:style>
  <w:style w:type="paragraph" w:customStyle="1" w:styleId="grasvert">
    <w:name w:val="gras vert"/>
    <w:basedOn w:val="Paragraphedeliste"/>
    <w:uiPriority w:val="1"/>
    <w:qFormat/>
    <w:rsid w:val="001C0FEB"/>
    <w:pPr>
      <w:ind w:left="0"/>
    </w:pPr>
    <w:rPr>
      <w:b/>
      <w:color w:val="81A996"/>
    </w:rPr>
  </w:style>
  <w:style w:type="paragraph" w:styleId="Corpsdetexte2">
    <w:name w:val="Body Text 2"/>
    <w:basedOn w:val="Normal"/>
    <w:link w:val="Corpsdetexte2Car"/>
    <w:semiHidden/>
    <w:unhideWhenUsed/>
    <w:locked/>
    <w:rsid w:val="006768AF"/>
    <w:pPr>
      <w:spacing w:before="0" w:after="0"/>
    </w:pPr>
    <w:rPr>
      <w:rFonts w:ascii="Tahoma" w:eastAsia="Times New Roman" w:hAnsi="Tahoma" w:cs="Times New Roman"/>
      <w:kern w:val="0"/>
      <w:sz w:val="22"/>
      <w:szCs w:val="24"/>
      <w:lang w:eastAsia="fr-FR"/>
    </w:rPr>
  </w:style>
  <w:style w:type="character" w:customStyle="1" w:styleId="Corpsdetexte2Car">
    <w:name w:val="Corps de texte 2 Car"/>
    <w:basedOn w:val="Policepardfaut"/>
    <w:link w:val="Corpsdetexte2"/>
    <w:semiHidden/>
    <w:rsid w:val="006768AF"/>
    <w:rPr>
      <w:rFonts w:ascii="Tahoma" w:eastAsia="Times New Roman" w:hAnsi="Tahoma" w:cs="Times New Roman"/>
      <w:kern w:val="0"/>
      <w:sz w:val="22"/>
      <w:szCs w:val="24"/>
      <w:lang w:eastAsia="fr-FR"/>
    </w:rPr>
  </w:style>
  <w:style w:type="paragraph" w:customStyle="1" w:styleId="texte">
    <w:name w:val="texte"/>
    <w:basedOn w:val="Textebrut"/>
    <w:rsid w:val="006768AF"/>
    <w:rPr>
      <w:rFonts w:ascii="Arial" w:eastAsia="MS Mincho" w:hAnsi="Arial" w:cs="Arial"/>
      <w:kern w:val="0"/>
      <w:sz w:val="22"/>
      <w:szCs w:val="20"/>
      <w:lang w:eastAsia="fr-FR"/>
    </w:rPr>
  </w:style>
  <w:style w:type="paragraph" w:styleId="Textebrut">
    <w:name w:val="Plain Text"/>
    <w:basedOn w:val="Normal"/>
    <w:link w:val="TextebrutCar"/>
    <w:uiPriority w:val="99"/>
    <w:semiHidden/>
    <w:unhideWhenUsed/>
    <w:locked/>
    <w:rsid w:val="006768AF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6768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0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pixelsPerInch w:val="120"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_rels/settings.xml.rels><?xml version="1.0" encoding="UTF-8" standalone="no"?><Relationships xmlns="http://schemas.openxmlformats.org/package/2006/relationships"><Relationship Id="rId1" Target="file:///C:/Users/Noemie/Dropbox%20(Nexem)/COM%20-%20Equipe/Charte%20graphique/PAPETERIE/GABARITS%20BUREAUTIQUE/Mod&#232;les%20bureautique-A/A11-Nexem_Modele-Juridique_V1-02.dot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Thème Office">
  <a:themeElements>
    <a:clrScheme name="NEXE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1A996"/>
      </a:accent1>
      <a:accent2>
        <a:srgbClr val="5F6062"/>
      </a:accent2>
      <a:accent3>
        <a:srgbClr val="91ACBC"/>
      </a:accent3>
      <a:accent4>
        <a:srgbClr val="EC767C"/>
      </a:accent4>
      <a:accent5>
        <a:srgbClr val="F39800"/>
      </a:accent5>
      <a:accent6>
        <a:srgbClr val="40B9D4"/>
      </a:accent6>
      <a:hlink>
        <a:srgbClr val="81A996"/>
      </a:hlink>
      <a:folHlink>
        <a:srgbClr val="B83288"/>
      </a:folHlink>
    </a:clrScheme>
    <a:fontScheme name="Nexem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26B0FC31-D14A-4521-AD23-06DED6774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A11-Nexem_Modele-Juridique_V1-02.dotx</Template>
  <TotalTime>2</TotalTime>
  <Pages>2</Pages>
  <Words>458</Words>
  <Characters>2522</Characters>
  <Application>Microsoft Office Word</Application>
  <DocSecurity>0</DocSecurity>
  <Lines>21</Lines>
  <Paragraphs>5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Microsoft</Company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2019-07-22T10:02:00Z</dcterms:created>
  <cp:lastPrinted>2019-07-17T06:22:00Z</cp:lastPrinted>
  <dcterms:modified xsi:type="dcterms:W3CDTF">2019-07-22T10:03:00Z</dcterms:modified>
  <cp:revision>3</cp:revision>
</cp:coreProperties>
</file>