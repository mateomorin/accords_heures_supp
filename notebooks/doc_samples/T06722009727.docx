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14:paraId="38AF2107" w14:textId="77777777" w:rsidP="00CF038B" w:rsidR="00CF038B" w:rsidRDefault="00CF038B" w:rsidRPr="00623457">
      <w:pPr>
        <w:pStyle w:val="Titre2"/>
        <w:jc w:val="center"/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 xml:space="preserve">AVENANT A L’ACCORD D’ENTREPRISE </w:t>
      </w:r>
    </w:p>
    <w:p w14:paraId="3192D0BA" w14:textId="77777777" w:rsidP="00CF038B" w:rsidR="00CF038B" w:rsidRDefault="00CF038B" w:rsidRPr="00623457">
      <w:pPr>
        <w:pStyle w:val="Titre2"/>
        <w:jc w:val="center"/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KRAFT FOODS STRASBOURG PRODUCTION</w:t>
      </w:r>
    </w:p>
    <w:p w14:paraId="685E3879" w14:textId="77777777" w:rsidP="00CF038B" w:rsidR="00CF038B" w:rsidRDefault="00CF038B" w:rsidRPr="00623457">
      <w:pPr>
        <w:jc w:val="center"/>
        <w:rPr>
          <w:rFonts w:ascii="Poppins" w:cs="Poppins" w:hAnsi="Poppins"/>
          <w:b/>
          <w:sz w:val="22"/>
        </w:rPr>
      </w:pPr>
      <w:r w:rsidRPr="00623457">
        <w:rPr>
          <w:rFonts w:ascii="Poppins" w:cs="Poppins" w:hAnsi="Poppins"/>
          <w:b/>
          <w:sz w:val="22"/>
        </w:rPr>
        <w:t>EN MATIERE D’AMENAGEMENT ET DE REDUCTION</w:t>
      </w:r>
    </w:p>
    <w:p w14:paraId="01A9700C" w14:textId="77777777" w:rsidP="00CF038B" w:rsidR="00CF038B" w:rsidRDefault="00CF038B" w:rsidRPr="00623457">
      <w:pPr>
        <w:jc w:val="center"/>
        <w:rPr>
          <w:rFonts w:ascii="Poppins" w:cs="Poppins" w:hAnsi="Poppins"/>
          <w:b/>
          <w:sz w:val="22"/>
        </w:rPr>
      </w:pPr>
      <w:r w:rsidRPr="00623457">
        <w:rPr>
          <w:rFonts w:ascii="Poppins" w:cs="Poppins" w:hAnsi="Poppins"/>
          <w:b/>
          <w:sz w:val="22"/>
        </w:rPr>
        <w:t xml:space="preserve">DU TEMPS DE TRAVAIL DU 29 JUIN 2001 MODIFIE </w:t>
      </w:r>
    </w:p>
    <w:p w14:paraId="5C3C3A06" w14:textId="77777777" w:rsidP="00623457" w:rsidR="00CF038B" w:rsidRDefault="00CF038B" w:rsidRPr="00623457">
      <w:pPr>
        <w:jc w:val="center"/>
        <w:rPr>
          <w:rFonts w:ascii="Poppins" w:cs="Poppins" w:hAnsi="Poppins"/>
          <w:b/>
          <w:sz w:val="22"/>
        </w:rPr>
      </w:pPr>
      <w:r w:rsidRPr="00623457">
        <w:rPr>
          <w:rFonts w:ascii="Poppins" w:cs="Poppins" w:hAnsi="Poppins"/>
          <w:b/>
          <w:sz w:val="22"/>
        </w:rPr>
        <w:t>PAR AVENANT LE 17 JUIN 2010</w:t>
      </w:r>
    </w:p>
    <w:p w14:paraId="0D8AE4D5" w14:textId="6FF65FD7" w:rsidP="00CF038B" w:rsidR="00CF038B" w:rsidRDefault="00CF038B">
      <w:pPr>
        <w:rPr>
          <w:rFonts w:ascii="Poppins" w:cs="Poppins" w:hAnsi="Poppins"/>
          <w:sz w:val="22"/>
        </w:rPr>
      </w:pPr>
    </w:p>
    <w:p w14:paraId="59C7AB59" w14:textId="77777777" w:rsidP="00CF038B" w:rsidR="006E3FA6" w:rsidRDefault="006E3FA6" w:rsidRPr="00623457">
      <w:pPr>
        <w:rPr>
          <w:rFonts w:ascii="Poppins" w:cs="Poppins" w:hAnsi="Poppins"/>
          <w:sz w:val="22"/>
        </w:rPr>
      </w:pPr>
    </w:p>
    <w:p w14:paraId="2479667E" w14:textId="77777777" w:rsidP="00CF038B" w:rsidR="00CF038B" w:rsidRDefault="00CF038B" w:rsidRPr="00623457">
      <w:pPr>
        <w:tabs>
          <w:tab w:pos="3969" w:val="left"/>
        </w:tabs>
        <w:rPr>
          <w:rFonts w:ascii="Poppins" w:cs="Poppins" w:hAnsi="Poppins"/>
          <w:b/>
          <w:sz w:val="22"/>
        </w:rPr>
      </w:pPr>
      <w:r w:rsidRPr="00623457">
        <w:rPr>
          <w:rFonts w:ascii="Poppins" w:cs="Poppins" w:hAnsi="Poppins"/>
          <w:b/>
          <w:sz w:val="22"/>
        </w:rPr>
        <w:t>Entre :</w:t>
      </w:r>
    </w:p>
    <w:p w14:paraId="605DC291" w14:textId="77777777" w:rsidP="00CF038B" w:rsidR="00CF038B" w:rsidRDefault="00CF038B" w:rsidRPr="00623457">
      <w:pPr>
        <w:rPr>
          <w:rFonts w:ascii="Poppins" w:cs="Poppins" w:hAnsi="Poppins"/>
          <w:sz w:val="22"/>
        </w:rPr>
      </w:pPr>
    </w:p>
    <w:p w14:paraId="07FE29DE" w14:textId="77777777" w:rsidP="00CF038B" w:rsidR="00CF038B" w:rsidRDefault="00CF038B" w:rsidRPr="00623457">
      <w:pPr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La Société C.P.K. Strasbourg Production,</w:t>
      </w:r>
    </w:p>
    <w:p w14:paraId="3C98E06C" w14:textId="77777777" w:rsidP="00CF038B" w:rsidR="00CF038B" w:rsidRDefault="00CF038B" w:rsidRPr="00623457">
      <w:pPr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12 Route de la Fédération, BP 64, 67027 Strasbourg,</w:t>
      </w:r>
    </w:p>
    <w:p w14:paraId="4FE6609B" w14:textId="0807528C" w:rsidP="00CF038B" w:rsidR="00CF038B" w:rsidRDefault="00CF038B" w:rsidRPr="00623457">
      <w:pPr>
        <w:rPr>
          <w:rFonts w:ascii="Poppins" w:cs="Poppins" w:hAnsi="Poppins"/>
          <w:sz w:val="22"/>
        </w:rPr>
      </w:pPr>
      <w:proofErr w:type="gramStart"/>
      <w:r w:rsidRPr="00623457">
        <w:rPr>
          <w:rFonts w:ascii="Poppins" w:cs="Poppins" w:hAnsi="Poppins"/>
          <w:sz w:val="22"/>
        </w:rPr>
        <w:t>représentée</w:t>
      </w:r>
      <w:proofErr w:type="gramEnd"/>
      <w:r w:rsidRPr="00623457">
        <w:rPr>
          <w:rFonts w:ascii="Poppins" w:cs="Poppins" w:hAnsi="Poppins"/>
          <w:sz w:val="22"/>
        </w:rPr>
        <w:t xml:space="preserve"> par</w:t>
      </w:r>
      <w:r w:rsidR="009F0400">
        <w:rPr>
          <w:rFonts w:ascii="Poppins" w:cs="Poppins" w:hAnsi="Poppins"/>
          <w:sz w:val="22"/>
        </w:rPr>
        <w:tab/>
      </w:r>
      <w:r w:rsidR="00CE3A8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 xml:space="preserve">, </w:t>
      </w:r>
      <w:r w:rsidR="00143AE8" w:rsidRPr="00623457">
        <w:rPr>
          <w:rFonts w:ascii="Poppins" w:cs="Poppins" w:hAnsi="Poppins"/>
          <w:sz w:val="22"/>
        </w:rPr>
        <w:t>Responsable</w:t>
      </w:r>
      <w:r w:rsidRPr="00623457">
        <w:rPr>
          <w:rFonts w:ascii="Poppins" w:cs="Poppins" w:hAnsi="Poppins"/>
          <w:sz w:val="22"/>
        </w:rPr>
        <w:t xml:space="preserve"> Ressources Humaines </w:t>
      </w:r>
    </w:p>
    <w:p w14:paraId="5414FE30" w14:textId="77777777" w:rsidP="00CF038B" w:rsidR="00CF038B" w:rsidRDefault="00CF038B" w:rsidRPr="00623457">
      <w:pPr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  <w:t>D’une part,</w:t>
      </w:r>
    </w:p>
    <w:p w14:paraId="44685626" w14:textId="77777777" w:rsidP="00CF038B" w:rsidR="00CF038B" w:rsidRDefault="00CF038B" w:rsidRPr="00623457">
      <w:pPr>
        <w:rPr>
          <w:rFonts w:ascii="Poppins" w:cs="Poppins" w:hAnsi="Poppins"/>
          <w:b/>
          <w:sz w:val="22"/>
        </w:rPr>
      </w:pPr>
      <w:r w:rsidRPr="00623457">
        <w:rPr>
          <w:rFonts w:ascii="Poppins" w:cs="Poppins" w:hAnsi="Poppins"/>
          <w:b/>
          <w:sz w:val="22"/>
        </w:rPr>
        <w:t>Et :</w:t>
      </w:r>
    </w:p>
    <w:p w14:paraId="71BDBA0E" w14:textId="77777777" w:rsidP="00CF038B" w:rsidR="00CF038B" w:rsidRDefault="00CF038B" w:rsidRPr="00623457">
      <w:pPr>
        <w:rPr>
          <w:rFonts w:ascii="Poppins" w:cs="Poppins" w:hAnsi="Poppins"/>
          <w:sz w:val="22"/>
        </w:rPr>
      </w:pPr>
    </w:p>
    <w:p w14:paraId="1697AB84" w14:textId="77777777" w:rsidP="00CF038B" w:rsidR="00CF038B" w:rsidRDefault="00CF038B" w:rsidRPr="00623457">
      <w:pPr>
        <w:pStyle w:val="Corpsdetexte"/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Les organisations syndicales :</w:t>
      </w:r>
    </w:p>
    <w:p w14:paraId="539BA751" w14:textId="77777777" w:rsidP="00CF038B" w:rsidR="00CF038B" w:rsidRDefault="00CF038B" w:rsidRPr="00623457">
      <w:pPr>
        <w:pStyle w:val="Corpsdetexte"/>
        <w:rPr>
          <w:rFonts w:ascii="Poppins" w:cs="Poppins" w:hAnsi="Poppins"/>
          <w:sz w:val="22"/>
        </w:rPr>
      </w:pPr>
    </w:p>
    <w:p w14:paraId="156EA964" w14:textId="2FFC4551" w:rsidP="00CF038B" w:rsidR="00CF038B" w:rsidRDefault="00CF038B" w:rsidRPr="00623457">
      <w:pPr>
        <w:pStyle w:val="Corpsdetexte"/>
        <w:tabs>
          <w:tab w:pos="1985" w:val="left"/>
        </w:tabs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- C.F.D.T.</w:t>
      </w:r>
      <w:r w:rsidRPr="00623457">
        <w:rPr>
          <w:rFonts w:ascii="Poppins" w:cs="Poppins" w:hAnsi="Poppins"/>
          <w:sz w:val="22"/>
        </w:rPr>
        <w:tab/>
        <w:t xml:space="preserve">: représentée par </w:t>
      </w:r>
    </w:p>
    <w:p w14:paraId="5165286F" w14:textId="78F7504F" w:rsidP="00CF038B" w:rsidR="00CF038B" w:rsidRDefault="00CF038B" w:rsidRPr="00623457">
      <w:pPr>
        <w:pStyle w:val="Corpsdetexte"/>
        <w:tabs>
          <w:tab w:pos="1985" w:val="left"/>
        </w:tabs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- C.F.T.C.</w:t>
      </w:r>
      <w:r w:rsidRPr="00623457">
        <w:rPr>
          <w:rFonts w:ascii="Poppins" w:cs="Poppins" w:hAnsi="Poppins"/>
          <w:sz w:val="22"/>
        </w:rPr>
        <w:tab/>
        <w:t xml:space="preserve">: représentée par </w:t>
      </w:r>
    </w:p>
    <w:p w14:paraId="30CD12A0" w14:textId="107CAC0D" w:rsidP="00CF038B" w:rsidR="00CF038B" w:rsidRDefault="00CF038B" w:rsidRPr="00623457">
      <w:pPr>
        <w:pStyle w:val="Corpsdetexte"/>
        <w:tabs>
          <w:tab w:pos="1985" w:val="left"/>
        </w:tabs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- C.F.E</w:t>
      </w:r>
      <w:proofErr w:type="gramStart"/>
      <w:r w:rsidRPr="00623457">
        <w:rPr>
          <w:rFonts w:ascii="Poppins" w:cs="Poppins" w:hAnsi="Poppins"/>
          <w:sz w:val="22"/>
        </w:rPr>
        <w:t>./</w:t>
      </w:r>
      <w:proofErr w:type="gramEnd"/>
      <w:r w:rsidRPr="00623457">
        <w:rPr>
          <w:rFonts w:ascii="Poppins" w:cs="Poppins" w:hAnsi="Poppins"/>
          <w:sz w:val="22"/>
        </w:rPr>
        <w:t>C.G.C.</w:t>
      </w:r>
      <w:r w:rsidRPr="00623457">
        <w:rPr>
          <w:rFonts w:ascii="Poppins" w:cs="Poppins" w:hAnsi="Poppins"/>
          <w:sz w:val="22"/>
        </w:rPr>
        <w:tab/>
        <w:t xml:space="preserve">: représentée par </w:t>
      </w:r>
    </w:p>
    <w:p w14:paraId="465057F8" w14:textId="6E98E17F" w:rsidP="00CF038B" w:rsidR="005E2476" w:rsidRDefault="005E2476" w:rsidRPr="00623457">
      <w:pPr>
        <w:pStyle w:val="Corpsdetexte"/>
        <w:tabs>
          <w:tab w:pos="1985" w:val="left"/>
        </w:tabs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- F.O.</w:t>
      </w:r>
      <w:r w:rsidRPr="00623457">
        <w:rPr>
          <w:rFonts w:ascii="Poppins" w:cs="Poppins" w:hAnsi="Poppins"/>
          <w:sz w:val="22"/>
        </w:rPr>
        <w:tab/>
        <w:t xml:space="preserve">: représentée par </w:t>
      </w:r>
    </w:p>
    <w:p w14:paraId="134BA8C0" w14:textId="77777777" w:rsidP="00CF038B" w:rsidR="00CF038B" w:rsidRDefault="00CF038B" w:rsidRPr="00623457">
      <w:pPr>
        <w:pStyle w:val="Corpsdetexte"/>
        <w:tabs>
          <w:tab w:pos="1985" w:val="left"/>
        </w:tabs>
        <w:rPr>
          <w:rFonts w:ascii="Poppins" w:cs="Poppins" w:hAnsi="Poppins"/>
          <w:sz w:val="22"/>
        </w:rPr>
      </w:pPr>
    </w:p>
    <w:p w14:paraId="5895978E" w14:textId="77777777" w:rsidP="00CF038B" w:rsidR="00CF038B" w:rsidRDefault="00CF038B" w:rsidRPr="00623457">
      <w:pPr>
        <w:pStyle w:val="Corpsdetexte"/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</w:r>
      <w:r w:rsidRPr="00623457">
        <w:rPr>
          <w:rFonts w:ascii="Poppins" w:cs="Poppins" w:hAnsi="Poppins"/>
          <w:sz w:val="22"/>
        </w:rPr>
        <w:tab/>
        <w:t>D’autre part.</w:t>
      </w:r>
    </w:p>
    <w:p w14:paraId="7DE3F933" w14:textId="45924AC7" w:rsidP="00CF038B" w:rsidR="00CF038B" w:rsidRDefault="00CF038B">
      <w:pPr>
        <w:jc w:val="both"/>
        <w:rPr>
          <w:rFonts w:ascii="Poppins" w:cs="Poppins" w:hAnsi="Poppins"/>
          <w:sz w:val="22"/>
        </w:rPr>
      </w:pPr>
    </w:p>
    <w:p w14:paraId="184B7BA1" w14:textId="22D296F9" w:rsidP="00CF038B" w:rsidR="006E3FA6" w:rsidRDefault="006E3FA6">
      <w:pPr>
        <w:jc w:val="both"/>
        <w:rPr>
          <w:rFonts w:ascii="Poppins" w:cs="Poppins" w:hAnsi="Poppins"/>
          <w:sz w:val="22"/>
        </w:rPr>
      </w:pPr>
    </w:p>
    <w:p w14:paraId="03F68CE0" w14:textId="77777777" w:rsidP="00CF038B" w:rsidR="006E3FA6" w:rsidRDefault="006E3FA6" w:rsidRPr="00623457">
      <w:pPr>
        <w:jc w:val="both"/>
        <w:rPr>
          <w:rFonts w:ascii="Poppins" w:cs="Poppins" w:hAnsi="Poppins"/>
          <w:sz w:val="22"/>
        </w:rPr>
      </w:pPr>
    </w:p>
    <w:p w14:paraId="2DDC18D5" w14:textId="77777777" w:rsidP="00CF038B" w:rsidR="00CF038B" w:rsidRDefault="00CF038B" w:rsidRPr="00623457">
      <w:pPr>
        <w:pStyle w:val="Titre4"/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Il est convenu ce qui suit :</w:t>
      </w:r>
    </w:p>
    <w:p w14:paraId="6FB16E3B" w14:textId="77777777" w:rsidP="00CF038B" w:rsidR="00CF038B" w:rsidRDefault="00CF038B" w:rsidRPr="00623457">
      <w:pPr>
        <w:rPr>
          <w:rFonts w:ascii="Poppins" w:cs="Poppins" w:hAnsi="Poppins"/>
          <w:sz w:val="22"/>
        </w:rPr>
      </w:pPr>
    </w:p>
    <w:p w14:paraId="04DEB8E2" w14:textId="77777777" w:rsidP="006E3FA6" w:rsidR="00CF038B" w:rsidRDefault="00CF038B" w:rsidRPr="00623457">
      <w:pPr>
        <w:pStyle w:val="Corpsdetexte"/>
        <w:ind w:right="567"/>
        <w:jc w:val="both"/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Le présent avenant a pour but d</w:t>
      </w:r>
      <w:r w:rsidR="00206212" w:rsidRPr="00623457">
        <w:rPr>
          <w:rFonts w:ascii="Poppins" w:cs="Poppins" w:hAnsi="Poppins"/>
          <w:sz w:val="22"/>
        </w:rPr>
        <w:t xml:space="preserve">e modifier le contingent annuel d’heures supplémentaires défini à </w:t>
      </w:r>
      <w:r w:rsidRPr="00623457">
        <w:rPr>
          <w:rFonts w:ascii="Poppins" w:cs="Poppins" w:hAnsi="Poppins"/>
          <w:sz w:val="22"/>
        </w:rPr>
        <w:t xml:space="preserve">l’article </w:t>
      </w:r>
      <w:r w:rsidR="00206212" w:rsidRPr="00623457">
        <w:rPr>
          <w:rFonts w:ascii="Poppins" w:cs="Poppins" w:hAnsi="Poppins"/>
          <w:sz w:val="22"/>
        </w:rPr>
        <w:t xml:space="preserve">9 de l’accord d’Entreprise Kraft </w:t>
      </w:r>
      <w:proofErr w:type="spellStart"/>
      <w:r w:rsidR="00206212" w:rsidRPr="00623457">
        <w:rPr>
          <w:rFonts w:ascii="Poppins" w:cs="Poppins" w:hAnsi="Poppins"/>
          <w:sz w:val="22"/>
        </w:rPr>
        <w:t>Foods</w:t>
      </w:r>
      <w:proofErr w:type="spellEnd"/>
      <w:r w:rsidR="00206212" w:rsidRPr="00623457">
        <w:rPr>
          <w:rFonts w:ascii="Poppins" w:cs="Poppins" w:hAnsi="Poppins"/>
          <w:sz w:val="22"/>
        </w:rPr>
        <w:t xml:space="preserve"> Strasbourg relatif à l’aménagement et la réduction du temps de travail du 29 juin 2001 modifi</w:t>
      </w:r>
      <w:r w:rsidR="0061026C" w:rsidRPr="00623457">
        <w:rPr>
          <w:rFonts w:ascii="Poppins" w:cs="Poppins" w:hAnsi="Poppins"/>
          <w:sz w:val="22"/>
        </w:rPr>
        <w:t>é par avenant le 17 juin 2010</w:t>
      </w:r>
      <w:r w:rsidR="00206212" w:rsidRPr="00623457">
        <w:rPr>
          <w:rFonts w:ascii="Poppins" w:cs="Poppins" w:hAnsi="Poppins"/>
          <w:sz w:val="22"/>
        </w:rPr>
        <w:t xml:space="preserve">. </w:t>
      </w:r>
    </w:p>
    <w:p w14:paraId="6F677BDB" w14:textId="77777777" w:rsidP="006E3FA6" w:rsidR="00B7494F" w:rsidRDefault="00B7494F" w:rsidRPr="00623457">
      <w:pPr>
        <w:pStyle w:val="Corpsdetexte"/>
        <w:ind w:right="567"/>
        <w:jc w:val="both"/>
        <w:rPr>
          <w:rFonts w:ascii="Poppins" w:cs="Poppins" w:hAnsi="Poppins"/>
          <w:sz w:val="22"/>
        </w:rPr>
      </w:pPr>
    </w:p>
    <w:p w14:paraId="700784E1" w14:textId="77777777" w:rsidP="006E3FA6" w:rsidR="005E2476" w:rsidRDefault="00B7494F" w:rsidRPr="00623457">
      <w:pPr>
        <w:pStyle w:val="Corpsdetexte"/>
        <w:ind w:right="567"/>
        <w:jc w:val="both"/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Ce dernier fixé initialement à 50 heures</w:t>
      </w:r>
      <w:r w:rsidR="00623457">
        <w:rPr>
          <w:rFonts w:ascii="Poppins" w:cs="Poppins" w:hAnsi="Poppins"/>
          <w:sz w:val="22"/>
        </w:rPr>
        <w:t xml:space="preserve"> pour tout le personnel est modifié comme suit</w:t>
      </w:r>
      <w:r w:rsidR="005E2476" w:rsidRPr="00623457">
        <w:rPr>
          <w:rFonts w:ascii="Poppins" w:cs="Poppins" w:hAnsi="Poppins"/>
          <w:sz w:val="22"/>
        </w:rPr>
        <w:t> :</w:t>
      </w:r>
    </w:p>
    <w:p w14:paraId="6B81A38C" w14:textId="77777777" w:rsidP="006E3FA6" w:rsidR="00623457" w:rsidRDefault="00623457">
      <w:pPr>
        <w:pStyle w:val="Corpsdetexte"/>
        <w:numPr>
          <w:ilvl w:val="0"/>
          <w:numId w:val="4"/>
        </w:numPr>
        <w:ind w:right="567"/>
        <w:jc w:val="both"/>
        <w:rPr>
          <w:rFonts w:ascii="Poppins" w:cs="Poppins" w:hAnsi="Poppins"/>
          <w:sz w:val="22"/>
        </w:rPr>
      </w:pPr>
      <w:r>
        <w:rPr>
          <w:rFonts w:ascii="Poppins" w:cs="Poppins" w:hAnsi="Poppins"/>
          <w:sz w:val="22"/>
        </w:rPr>
        <w:t>Le contingent annuel d’heures supplémentaires est</w:t>
      </w:r>
      <w:r w:rsidR="005E2476" w:rsidRPr="00623457">
        <w:rPr>
          <w:rFonts w:ascii="Poppins" w:cs="Poppins" w:hAnsi="Poppins"/>
          <w:sz w:val="22"/>
        </w:rPr>
        <w:t xml:space="preserve"> maintenu à 50 heures pour </w:t>
      </w:r>
      <w:r w:rsidR="00EF136A">
        <w:rPr>
          <w:rFonts w:ascii="Poppins" w:cs="Poppins" w:hAnsi="Poppins"/>
          <w:sz w:val="22"/>
        </w:rPr>
        <w:t>tous les salariés.</w:t>
      </w:r>
    </w:p>
    <w:p w14:paraId="676C1CC8" w14:textId="77777777" w:rsidP="006E3FA6" w:rsidR="00B7494F" w:rsidRDefault="00D5410D">
      <w:pPr>
        <w:pStyle w:val="Corpsdetexte"/>
        <w:numPr>
          <w:ilvl w:val="0"/>
          <w:numId w:val="3"/>
        </w:numPr>
        <w:ind w:right="567"/>
        <w:jc w:val="both"/>
        <w:rPr>
          <w:rFonts w:ascii="Poppins" w:cs="Poppins" w:hAnsi="Poppins"/>
          <w:sz w:val="22"/>
        </w:rPr>
      </w:pPr>
      <w:r>
        <w:rPr>
          <w:rFonts w:ascii="Poppins" w:cs="Poppins" w:hAnsi="Poppins"/>
          <w:sz w:val="22"/>
        </w:rPr>
        <w:t>Il peut être augmenté à 120</w:t>
      </w:r>
      <w:r w:rsidR="005E2476" w:rsidRPr="00623457">
        <w:rPr>
          <w:rFonts w:ascii="Poppins" w:cs="Poppins" w:hAnsi="Poppins"/>
          <w:sz w:val="22"/>
        </w:rPr>
        <w:t xml:space="preserve"> heures sur la base du volontariat</w:t>
      </w:r>
      <w:r w:rsidR="00EF136A">
        <w:rPr>
          <w:rFonts w:ascii="Poppins" w:cs="Poppins" w:hAnsi="Poppins"/>
          <w:sz w:val="22"/>
        </w:rPr>
        <w:t xml:space="preserve"> pour </w:t>
      </w:r>
      <w:r>
        <w:rPr>
          <w:rFonts w:ascii="Poppins" w:cs="Poppins" w:hAnsi="Poppins"/>
          <w:sz w:val="22"/>
        </w:rPr>
        <w:t>l’ensemble du personnel.</w:t>
      </w:r>
    </w:p>
    <w:p w14:paraId="2D033AE0" w14:textId="77777777" w:rsidR="006E3FA6" w:rsidRDefault="006E3FA6">
      <w:pPr>
        <w:spacing w:after="160" w:line="259" w:lineRule="auto"/>
        <w:rPr>
          <w:rFonts w:ascii="Poppins" w:cs="Poppins" w:hAnsi="Poppins"/>
          <w:bCs/>
          <w:sz w:val="22"/>
        </w:rPr>
      </w:pPr>
    </w:p>
    <w:p w14:paraId="0AAB012C" w14:textId="77777777" w:rsidP="006E3FA6" w:rsidR="00D5410D" w:rsidRDefault="00D5410D">
      <w:pPr>
        <w:pStyle w:val="Corpsdetexte2"/>
        <w:ind w:right="567"/>
        <w:jc w:val="both"/>
        <w:rPr>
          <w:rFonts w:ascii="Poppins" w:cs="Poppins" w:hAnsi="Poppins"/>
          <w:b/>
          <w:sz w:val="22"/>
          <w:u w:val="single"/>
        </w:rPr>
      </w:pPr>
      <w:r>
        <w:rPr>
          <w:rFonts w:ascii="Poppins" w:cs="Poppins" w:hAnsi="Poppins"/>
          <w:b/>
          <w:sz w:val="22"/>
          <w:u w:val="single"/>
        </w:rPr>
        <w:t>Spécificité pour les années 2022 et 2023 :</w:t>
      </w:r>
    </w:p>
    <w:p w14:paraId="5D58ABC1" w14:textId="77777777" w:rsidP="006E3FA6" w:rsidR="00D5410D" w:rsidRDefault="00D5410D" w:rsidRPr="006E3FA6">
      <w:pPr>
        <w:pStyle w:val="Corpsdetexte2"/>
        <w:ind w:right="567"/>
        <w:jc w:val="both"/>
        <w:rPr>
          <w:rFonts w:ascii="Poppins" w:cs="Poppins" w:hAnsi="Poppins"/>
          <w:bCs/>
          <w:sz w:val="22"/>
        </w:rPr>
      </w:pPr>
    </w:p>
    <w:p w14:paraId="2DC202DA" w14:textId="783615AF" w:rsidP="006E3FA6" w:rsidR="00D5410D" w:rsidRDefault="00D5410D" w:rsidRPr="00D5410D">
      <w:pPr>
        <w:pStyle w:val="Corpsdetexte2"/>
        <w:numPr>
          <w:ilvl w:val="0"/>
          <w:numId w:val="3"/>
        </w:numPr>
        <w:ind w:right="567"/>
        <w:jc w:val="both"/>
        <w:rPr>
          <w:rFonts w:ascii="Poppins" w:cs="Poppins" w:hAnsi="Poppins"/>
          <w:sz w:val="22"/>
        </w:rPr>
      </w:pPr>
      <w:r w:rsidRPr="00D5410D">
        <w:rPr>
          <w:rFonts w:ascii="Poppins" w:cs="Poppins" w:hAnsi="Poppins"/>
          <w:sz w:val="22"/>
        </w:rPr>
        <w:t xml:space="preserve">Le contingent peut être augmenté à 150 heures sur la base du volontariat pour le personnel </w:t>
      </w:r>
      <w:r>
        <w:rPr>
          <w:rFonts w:ascii="Poppins" w:cs="Poppins" w:hAnsi="Poppins"/>
          <w:sz w:val="22"/>
        </w:rPr>
        <w:t xml:space="preserve">non posté et de maintenance </w:t>
      </w:r>
      <w:r w:rsidRPr="00D5410D">
        <w:rPr>
          <w:rFonts w:ascii="Poppins" w:cs="Poppins" w:hAnsi="Poppins"/>
          <w:sz w:val="22"/>
        </w:rPr>
        <w:t xml:space="preserve">au regard des travaux exceptionnels liés à nos projets site (Mise en place du </w:t>
      </w:r>
      <w:proofErr w:type="spellStart"/>
      <w:r w:rsidRPr="00D5410D">
        <w:rPr>
          <w:rFonts w:ascii="Poppins" w:cs="Poppins" w:hAnsi="Poppins"/>
          <w:sz w:val="22"/>
        </w:rPr>
        <w:t>Sprinklage</w:t>
      </w:r>
      <w:proofErr w:type="spellEnd"/>
      <w:r w:rsidRPr="00D5410D">
        <w:rPr>
          <w:rFonts w:ascii="Poppins" w:cs="Poppins" w:hAnsi="Poppins"/>
          <w:sz w:val="22"/>
        </w:rPr>
        <w:t xml:space="preserve">, sortie des équipements obsolètes, </w:t>
      </w:r>
      <w:proofErr w:type="spellStart"/>
      <w:r w:rsidRPr="00D5410D">
        <w:rPr>
          <w:rFonts w:ascii="Poppins" w:cs="Poppins" w:hAnsi="Poppins"/>
          <w:sz w:val="22"/>
        </w:rPr>
        <w:t>respacialisation</w:t>
      </w:r>
      <w:proofErr w:type="spellEnd"/>
      <w:r>
        <w:rPr>
          <w:rFonts w:ascii="Poppins" w:cs="Poppins" w:hAnsi="Poppins"/>
          <w:sz w:val="22"/>
        </w:rPr>
        <w:t xml:space="preserve"> du site</w:t>
      </w:r>
      <w:r w:rsidRPr="00D5410D">
        <w:rPr>
          <w:rFonts w:ascii="Poppins" w:cs="Poppins" w:hAnsi="Poppins"/>
          <w:sz w:val="22"/>
        </w:rPr>
        <w:t>)</w:t>
      </w:r>
      <w:r>
        <w:rPr>
          <w:rFonts w:ascii="Poppins" w:cs="Poppins" w:hAnsi="Poppins"/>
          <w:sz w:val="22"/>
        </w:rPr>
        <w:t>.</w:t>
      </w:r>
    </w:p>
    <w:p w14:paraId="06F422B7" w14:textId="77777777" w:rsidP="006E3FA6" w:rsidR="00D5410D" w:rsidRDefault="00D5410D">
      <w:pPr>
        <w:pStyle w:val="Corpsdetexte2"/>
        <w:ind w:right="567"/>
        <w:jc w:val="both"/>
        <w:rPr>
          <w:rFonts w:ascii="Poppins" w:cs="Poppins" w:hAnsi="Poppins"/>
          <w:b/>
          <w:sz w:val="22"/>
          <w:u w:val="single"/>
        </w:rPr>
      </w:pPr>
    </w:p>
    <w:p w14:paraId="5EE47ED3" w14:textId="77777777" w:rsidP="006E3FA6" w:rsidR="00CF038B" w:rsidRDefault="00206212" w:rsidRPr="00623457">
      <w:pPr>
        <w:pStyle w:val="Corpsdetexte2"/>
        <w:ind w:right="567"/>
        <w:jc w:val="both"/>
        <w:rPr>
          <w:rFonts w:ascii="Poppins" w:cs="Poppins" w:hAnsi="Poppins"/>
          <w:b/>
          <w:sz w:val="22"/>
          <w:u w:val="single"/>
        </w:rPr>
      </w:pPr>
      <w:r w:rsidRPr="00623457">
        <w:rPr>
          <w:rFonts w:ascii="Poppins" w:cs="Poppins" w:hAnsi="Poppins"/>
          <w:b/>
          <w:sz w:val="22"/>
          <w:u w:val="single"/>
        </w:rPr>
        <w:t>D</w:t>
      </w:r>
      <w:r w:rsidR="00E02E90" w:rsidRPr="00623457">
        <w:rPr>
          <w:rFonts w:ascii="Poppins" w:cs="Poppins" w:hAnsi="Poppins"/>
          <w:b/>
          <w:sz w:val="22"/>
          <w:u w:val="single"/>
        </w:rPr>
        <w:t xml:space="preserve">UREE </w:t>
      </w:r>
      <w:r w:rsidR="00CF038B" w:rsidRPr="00623457">
        <w:rPr>
          <w:rFonts w:ascii="Poppins" w:cs="Poppins" w:hAnsi="Poppins"/>
          <w:b/>
          <w:sz w:val="22"/>
          <w:u w:val="single"/>
        </w:rPr>
        <w:t>DE L’ACCORD</w:t>
      </w:r>
    </w:p>
    <w:p w14:paraId="7EE25544" w14:textId="77777777" w:rsidP="006E3FA6" w:rsidR="00EF136A" w:rsidRDefault="00CF038B" w:rsidRPr="00623457">
      <w:pPr>
        <w:pStyle w:val="Corpsdetexte2"/>
        <w:ind w:right="567"/>
        <w:jc w:val="both"/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L</w:t>
      </w:r>
      <w:r w:rsidR="00E02E90" w:rsidRPr="00623457">
        <w:rPr>
          <w:rFonts w:ascii="Poppins" w:cs="Poppins" w:hAnsi="Poppins"/>
          <w:sz w:val="22"/>
        </w:rPr>
        <w:t xml:space="preserve">e présent </w:t>
      </w:r>
      <w:r w:rsidRPr="00623457">
        <w:rPr>
          <w:rFonts w:ascii="Poppins" w:cs="Poppins" w:hAnsi="Poppins"/>
          <w:sz w:val="22"/>
        </w:rPr>
        <w:t xml:space="preserve">avenant </w:t>
      </w:r>
      <w:r w:rsidR="00EF136A">
        <w:rPr>
          <w:rFonts w:ascii="Poppins" w:cs="Poppins" w:hAnsi="Poppins"/>
          <w:sz w:val="22"/>
        </w:rPr>
        <w:t xml:space="preserve">est conclu </w:t>
      </w:r>
      <w:r w:rsidR="00D5410D">
        <w:rPr>
          <w:rFonts w:ascii="Poppins" w:cs="Poppins" w:hAnsi="Poppins"/>
          <w:sz w:val="22"/>
        </w:rPr>
        <w:t>pour une durée indéterminée</w:t>
      </w:r>
      <w:r w:rsidR="00EF136A">
        <w:rPr>
          <w:rFonts w:ascii="Poppins" w:cs="Poppins" w:hAnsi="Poppins"/>
          <w:sz w:val="22"/>
        </w:rPr>
        <w:t>.</w:t>
      </w:r>
    </w:p>
    <w:p w14:paraId="4BEE1221" w14:textId="77777777" w:rsidP="006E3FA6" w:rsidR="00623457" w:rsidRDefault="00623457" w:rsidRPr="00623457">
      <w:pPr>
        <w:pStyle w:val="Corpsdetexte2"/>
        <w:ind w:right="567"/>
        <w:jc w:val="both"/>
        <w:rPr>
          <w:rFonts w:ascii="Poppins" w:cs="Poppins" w:hAnsi="Poppins"/>
          <w:sz w:val="22"/>
          <w:highlight w:val="yellow"/>
        </w:rPr>
      </w:pPr>
    </w:p>
    <w:p w14:paraId="073A62B8" w14:textId="77777777" w:rsidP="006E3FA6" w:rsidR="00CF038B" w:rsidRDefault="00CF038B" w:rsidRPr="00623457">
      <w:pPr>
        <w:pStyle w:val="Corpsdetexte2"/>
        <w:ind w:right="567"/>
        <w:rPr>
          <w:rFonts w:ascii="Poppins" w:cs="Poppins" w:hAnsi="Poppins"/>
          <w:b/>
          <w:sz w:val="22"/>
          <w:u w:val="single"/>
        </w:rPr>
      </w:pPr>
      <w:r w:rsidRPr="00623457">
        <w:rPr>
          <w:rFonts w:ascii="Poppins" w:cs="Poppins" w:hAnsi="Poppins"/>
          <w:b/>
          <w:sz w:val="22"/>
          <w:u w:val="single"/>
        </w:rPr>
        <w:lastRenderedPageBreak/>
        <w:t xml:space="preserve">DEPOT LEGAL </w:t>
      </w:r>
    </w:p>
    <w:p w14:paraId="65E9E171" w14:textId="77777777" w:rsidP="006E3FA6" w:rsidR="00CF038B" w:rsidRDefault="00CF038B" w:rsidRPr="00623457">
      <w:pPr>
        <w:pStyle w:val="Corpsdetexte2"/>
        <w:ind w:right="567"/>
        <w:jc w:val="both"/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 xml:space="preserve">Le présent accord sera déposé en un exemplaire </w:t>
      </w:r>
      <w:r w:rsidR="005E2476" w:rsidRPr="00623457">
        <w:rPr>
          <w:rFonts w:ascii="Poppins" w:cs="Poppins" w:hAnsi="Poppins"/>
          <w:sz w:val="22"/>
        </w:rPr>
        <w:t xml:space="preserve">sur la plateforme en ligne qui transmettra automatiquement </w:t>
      </w:r>
      <w:r w:rsidRPr="00623457">
        <w:rPr>
          <w:rFonts w:ascii="Poppins" w:cs="Poppins" w:hAnsi="Poppins"/>
          <w:sz w:val="22"/>
        </w:rPr>
        <w:t xml:space="preserve">auprès de la </w:t>
      </w:r>
      <w:r w:rsidR="00EF0C15" w:rsidRPr="00623457">
        <w:rPr>
          <w:rFonts w:ascii="Poppins" w:cs="Poppins" w:hAnsi="Poppins"/>
          <w:sz w:val="22"/>
        </w:rPr>
        <w:t>Direction Régionale de l’économie, de l’emploi, du travail et des solidarités (</w:t>
      </w:r>
      <w:proofErr w:type="spellStart"/>
      <w:r w:rsidR="005E2476" w:rsidRPr="00623457">
        <w:rPr>
          <w:rFonts w:ascii="Poppins" w:cs="Poppins" w:hAnsi="Poppins"/>
          <w:sz w:val="22"/>
        </w:rPr>
        <w:t>Dreets</w:t>
      </w:r>
      <w:proofErr w:type="spellEnd"/>
      <w:r w:rsidR="00EF0C15" w:rsidRPr="00623457">
        <w:rPr>
          <w:rFonts w:ascii="Poppins" w:cs="Poppins" w:hAnsi="Poppins"/>
          <w:sz w:val="22"/>
        </w:rPr>
        <w:t>)</w:t>
      </w:r>
      <w:r w:rsidR="0086553A" w:rsidRPr="00623457">
        <w:rPr>
          <w:rFonts w:ascii="Poppins" w:cs="Poppins" w:hAnsi="Poppins"/>
          <w:sz w:val="22"/>
        </w:rPr>
        <w:t xml:space="preserve"> et en un exemplaire au Greffe du Conseil des Prud’hommes de Strasbourg. </w:t>
      </w:r>
      <w:r w:rsidRPr="00623457">
        <w:rPr>
          <w:rFonts w:ascii="Poppins" w:cs="Poppins" w:hAnsi="Poppins"/>
          <w:sz w:val="22"/>
        </w:rPr>
        <w:t>Un exemplaire original sera par ailleurs remis à chaque partie signataire et un sera destiné à l’affichage.</w:t>
      </w:r>
    </w:p>
    <w:p w14:paraId="72606B9D" w14:textId="77777777" w:rsidP="00CF038B" w:rsidR="00CF038B" w:rsidRDefault="00CF038B" w:rsidRPr="00623457">
      <w:pPr>
        <w:pStyle w:val="Corpsdetexte2"/>
        <w:ind w:right="-2"/>
        <w:rPr>
          <w:rFonts w:ascii="Poppins" w:cs="Poppins" w:hAnsi="Poppins"/>
          <w:sz w:val="22"/>
        </w:rPr>
      </w:pPr>
    </w:p>
    <w:p w14:paraId="780D603D" w14:textId="77777777" w:rsidP="00CF038B" w:rsidR="00CF038B" w:rsidRDefault="00CF038B" w:rsidRPr="00623457">
      <w:pPr>
        <w:pStyle w:val="Corpsdetexte2"/>
        <w:tabs>
          <w:tab w:pos="3969" w:val="left"/>
        </w:tabs>
        <w:ind w:right="-2"/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 xml:space="preserve">Fait à Strasbourg, le </w:t>
      </w:r>
      <w:r w:rsidR="00D5410D">
        <w:rPr>
          <w:rFonts w:ascii="Poppins" w:cs="Poppins" w:hAnsi="Poppins"/>
          <w:sz w:val="22"/>
        </w:rPr>
        <w:t>30 mars</w:t>
      </w:r>
      <w:r w:rsidRPr="00623457">
        <w:rPr>
          <w:rFonts w:ascii="Poppins" w:cs="Poppins" w:hAnsi="Poppins"/>
          <w:sz w:val="22"/>
        </w:rPr>
        <w:t xml:space="preserve">, en </w:t>
      </w:r>
      <w:r w:rsidR="00A01D48" w:rsidRPr="00A01D48">
        <w:rPr>
          <w:rFonts w:ascii="Poppins" w:cs="Poppins" w:hAnsi="Poppins"/>
          <w:sz w:val="22"/>
        </w:rPr>
        <w:t>5</w:t>
      </w:r>
      <w:r w:rsidRPr="00A01D48">
        <w:rPr>
          <w:rFonts w:ascii="Poppins" w:cs="Poppins" w:hAnsi="Poppins"/>
          <w:sz w:val="22"/>
        </w:rPr>
        <w:t xml:space="preserve"> exemplaires</w:t>
      </w:r>
      <w:r w:rsidR="00A01D48" w:rsidRPr="00A01D48">
        <w:rPr>
          <w:rFonts w:ascii="Poppins" w:cs="Poppins" w:hAnsi="Poppins"/>
          <w:sz w:val="22"/>
        </w:rPr>
        <w:t>.</w:t>
      </w:r>
    </w:p>
    <w:p w14:paraId="34320E41" w14:textId="77777777" w:rsidP="00CF038B" w:rsidR="00CF038B" w:rsidRDefault="00CF038B" w:rsidRPr="00623457">
      <w:pPr>
        <w:pStyle w:val="Corpsdetexte"/>
        <w:rPr>
          <w:rFonts w:ascii="Poppins" w:cs="Poppins" w:hAnsi="Poppins"/>
          <w:sz w:val="22"/>
        </w:rPr>
      </w:pPr>
    </w:p>
    <w:p w14:paraId="7F59A475" w14:textId="77777777" w:rsidP="00CF038B" w:rsidR="00CF038B" w:rsidRDefault="00CF038B" w:rsidRPr="00623457">
      <w:pPr>
        <w:pStyle w:val="Corpsdetexte"/>
        <w:jc w:val="center"/>
        <w:rPr>
          <w:rFonts w:ascii="Poppins" w:cs="Poppins" w:hAnsi="Poppins"/>
          <w:sz w:val="22"/>
        </w:rPr>
      </w:pPr>
    </w:p>
    <w:p w14:paraId="2D071C55" w14:textId="55C4912D" w:rsidP="00CF038B" w:rsidR="00CF038B" w:rsidRDefault="00CF038B" w:rsidRPr="00623457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Pour le syndicat C.F.D.T.</w:t>
      </w:r>
      <w:r w:rsidRPr="00623457">
        <w:rPr>
          <w:rFonts w:ascii="Poppins" w:cs="Poppins" w:hAnsi="Poppins"/>
          <w:sz w:val="22"/>
        </w:rPr>
        <w:tab/>
        <w:t xml:space="preserve">: </w:t>
      </w:r>
    </w:p>
    <w:p w14:paraId="36FC75E7" w14:textId="0608C988" w:rsidP="00CF038B" w:rsidR="00A421FF" w:rsidRDefault="00A421FF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</w:p>
    <w:p w14:paraId="1A282A25" w14:textId="77777777" w:rsidP="00CF038B" w:rsidR="006E3FA6" w:rsidRDefault="006E3FA6" w:rsidRPr="00623457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</w:p>
    <w:p w14:paraId="0E43FD08" w14:textId="77777777" w:rsidP="00CF038B" w:rsidR="00CF038B" w:rsidRDefault="00CF038B" w:rsidRPr="00623457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</w:p>
    <w:p w14:paraId="614ED4C6" w14:textId="2098C76B" w:rsidP="00CF038B" w:rsidR="00CF038B" w:rsidRDefault="00CF038B" w:rsidRPr="00623457">
      <w:pPr>
        <w:pStyle w:val="Corpsdetexte"/>
        <w:tabs>
          <w:tab w:pos="4820" w:val="left"/>
        </w:tabs>
        <w:jc w:val="both"/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Pour le syndicat C.F.E</w:t>
      </w:r>
      <w:proofErr w:type="gramStart"/>
      <w:r w:rsidRPr="00623457">
        <w:rPr>
          <w:rFonts w:ascii="Poppins" w:cs="Poppins" w:hAnsi="Poppins"/>
          <w:sz w:val="22"/>
        </w:rPr>
        <w:t>./</w:t>
      </w:r>
      <w:proofErr w:type="gramEnd"/>
      <w:r w:rsidRPr="00623457">
        <w:rPr>
          <w:rFonts w:ascii="Poppins" w:cs="Poppins" w:hAnsi="Poppins"/>
          <w:sz w:val="22"/>
        </w:rPr>
        <w:t>C.G.C.</w:t>
      </w:r>
      <w:r w:rsidRPr="00623457">
        <w:rPr>
          <w:rFonts w:ascii="Poppins" w:cs="Poppins" w:hAnsi="Poppins"/>
          <w:sz w:val="22"/>
        </w:rPr>
        <w:tab/>
        <w:t xml:space="preserve">: </w:t>
      </w:r>
    </w:p>
    <w:p w14:paraId="13BC82F3" w14:textId="77777777" w:rsidP="00CF038B" w:rsidR="00A421FF" w:rsidRDefault="00A421FF" w:rsidRPr="00623457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</w:p>
    <w:p w14:paraId="41F8671D" w14:textId="77777777" w:rsidP="00CF038B" w:rsidR="00A421FF" w:rsidRDefault="00A421FF" w:rsidRPr="00623457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</w:p>
    <w:p w14:paraId="71989E45" w14:textId="77777777" w:rsidP="00CF038B" w:rsidR="00CF038B" w:rsidRDefault="00CF038B" w:rsidRPr="00623457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</w:p>
    <w:p w14:paraId="06FCBC00" w14:textId="69ABD8A8" w:rsidP="00CF038B" w:rsidR="00CF038B" w:rsidRDefault="00CF038B" w:rsidRPr="00623457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Pour le syndicat C.F.T.C.</w:t>
      </w:r>
      <w:r w:rsidRPr="00623457">
        <w:rPr>
          <w:rFonts w:ascii="Poppins" w:cs="Poppins" w:hAnsi="Poppins"/>
          <w:sz w:val="22"/>
        </w:rPr>
        <w:tab/>
        <w:t xml:space="preserve">: </w:t>
      </w:r>
    </w:p>
    <w:p w14:paraId="28C4F417" w14:textId="77777777" w:rsidP="00CF038B" w:rsidR="005E2476" w:rsidRDefault="005E2476" w:rsidRPr="00623457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</w:p>
    <w:p w14:paraId="26D4D0A7" w14:textId="77777777" w:rsidP="00CF038B" w:rsidR="005E2476" w:rsidRDefault="005E2476" w:rsidRPr="00623457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</w:p>
    <w:p w14:paraId="4D555648" w14:textId="77777777" w:rsidP="00CF038B" w:rsidR="005E2476" w:rsidRDefault="005E2476" w:rsidRPr="00623457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</w:p>
    <w:p w14:paraId="5DDBEA29" w14:textId="0014C4C6" w:rsidP="00CF038B" w:rsidR="005E2476" w:rsidRDefault="005E2476" w:rsidRPr="00623457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  <w:r w:rsidRPr="00623457">
        <w:rPr>
          <w:rFonts w:ascii="Poppins" w:cs="Poppins" w:hAnsi="Poppins"/>
          <w:sz w:val="22"/>
        </w:rPr>
        <w:t>Pour syndicat F.O.</w:t>
      </w:r>
      <w:r w:rsidRPr="00623457">
        <w:rPr>
          <w:rFonts w:ascii="Poppins" w:cs="Poppins" w:hAnsi="Poppins"/>
          <w:sz w:val="22"/>
        </w:rPr>
        <w:tab/>
        <w:t xml:space="preserve">: </w:t>
      </w:r>
    </w:p>
    <w:p w14:paraId="698E572B" w14:textId="77777777" w:rsidP="00CF038B" w:rsidR="00A421FF" w:rsidRDefault="00A421FF" w:rsidRPr="00623457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</w:p>
    <w:p w14:paraId="14B303AF" w14:textId="77777777" w:rsidP="00CF038B" w:rsidR="00A421FF" w:rsidRDefault="00A421FF" w:rsidRPr="00623457">
      <w:pPr>
        <w:pStyle w:val="Corpsdetexte"/>
        <w:tabs>
          <w:tab w:pos="4820" w:val="left"/>
        </w:tabs>
        <w:rPr>
          <w:rFonts w:ascii="Poppins" w:cs="Poppins" w:hAnsi="Poppins"/>
          <w:sz w:val="22"/>
        </w:rPr>
      </w:pPr>
    </w:p>
    <w:p w14:paraId="32A11C1A" w14:textId="77777777" w:rsidP="00CF038B" w:rsidR="00CF038B" w:rsidRDefault="00CF038B" w:rsidRPr="00623457">
      <w:pPr>
        <w:tabs>
          <w:tab w:pos="4820" w:val="left"/>
        </w:tabs>
        <w:rPr>
          <w:rFonts w:ascii="Poppins" w:cs="Poppins" w:hAnsi="Poppins"/>
          <w:sz w:val="22"/>
        </w:rPr>
      </w:pPr>
    </w:p>
    <w:p w14:paraId="69BFEEE1" w14:textId="68C5C75A" w:rsidP="00657F06" w:rsidR="00385A0F" w:rsidRDefault="00CF038B" w:rsidRPr="00623457">
      <w:pPr>
        <w:tabs>
          <w:tab w:pos="4820" w:val="left"/>
        </w:tabs>
        <w:rPr>
          <w:rFonts w:ascii="Poppins" w:cs="Poppins" w:hAnsi="Poppins"/>
        </w:rPr>
      </w:pPr>
      <w:r w:rsidRPr="00623457">
        <w:rPr>
          <w:rFonts w:ascii="Poppins" w:cs="Poppins" w:hAnsi="Poppins"/>
          <w:sz w:val="22"/>
        </w:rPr>
        <w:t>Pour C.P.K. Production</w:t>
      </w:r>
      <w:r w:rsidR="0086553A" w:rsidRPr="00623457">
        <w:rPr>
          <w:rFonts w:ascii="Poppins" w:cs="Poppins" w:hAnsi="Poppins"/>
          <w:sz w:val="22"/>
        </w:rPr>
        <w:t xml:space="preserve"> Strasbourg</w:t>
      </w:r>
      <w:r w:rsidRPr="00623457">
        <w:rPr>
          <w:rFonts w:ascii="Poppins" w:cs="Poppins" w:hAnsi="Poppins"/>
          <w:sz w:val="22"/>
        </w:rPr>
        <w:tab/>
        <w:t xml:space="preserve">: </w:t>
      </w:r>
      <w:bookmarkStart w:id="0" w:name="_GoBack"/>
      <w:bookmarkEnd w:id="0"/>
    </w:p>
    <w:sectPr w:rsidR="00385A0F" w:rsidRPr="00623457" w:rsidSect="004B1043"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pgSz w:h="16838" w:w="11906"/>
      <w:pgMar w:bottom="1417" w:footer="313" w:gutter="0" w:header="426" w:left="1417" w:right="566" w:top="22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762EB9" w14:textId="77777777" w:rsidR="00D24C1E" w:rsidRDefault="00D24C1E" w:rsidP="00385A0F">
      <w:r>
        <w:separator/>
      </w:r>
    </w:p>
  </w:endnote>
  <w:endnote w:type="continuationSeparator" w:id="0">
    <w:p w14:paraId="2DD09B54" w14:textId="77777777" w:rsidR="00D24C1E" w:rsidRDefault="00D24C1E" w:rsidP="0038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altName w:val="Liberation Mono"/>
    <w:charset w:val="00"/>
    <w:family w:val="auto"/>
    <w:pitch w:val="variable"/>
    <w:sig w:usb0="00000001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1E9C9A54" w14:textId="77777777" w:rsidP="001C2DE5" w:rsidR="001C2DE5" w:rsidRDefault="001C2DE5" w:rsidRPr="001C2DE5">
    <w:pPr>
      <w:pStyle w:val="Pieddepage"/>
      <w:jc w:val="center"/>
      <w:rPr>
        <w:sz w:val="18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2522043" w14:textId="77777777" w:rsidP="00ED74F8" w:rsidR="00ED74F8" w:rsidRDefault="00ED74F8" w:rsidRPr="00ED74F8">
    <w:pPr>
      <w:pStyle w:val="NormalWeb"/>
      <w:spacing w:after="0" w:afterAutospacing="0" w:before="0" w:beforeAutospacing="0"/>
      <w:ind w:left="-993"/>
      <w:jc w:val="center"/>
      <w:rPr>
        <w:sz w:val="20"/>
      </w:rPr>
    </w:pPr>
    <w:r w:rsidRPr="00ED74F8">
      <w:rPr>
        <w:rFonts w:ascii="Calibri" w:eastAsia="Calibri" w:hAnsi="Calibri"/>
        <w:color w:themeColor="text1" w:val="000000"/>
        <w:kern w:val="24"/>
        <w:sz w:val="18"/>
        <w:szCs w:val="21"/>
      </w:rPr>
      <w:t>CPK Production Strasbourg SAS - Groupe Carambar &amp; Co – SIREN 397 673 195 RCS Strasbourg - Code CEE : FR10 397 673 195 –  Code NAF 1082Z</w:t>
    </w:r>
  </w:p>
  <w:p w14:paraId="63AC8946" w14:textId="77777777" w:rsidP="005D2963" w:rsidR="001C2DE5" w:rsidRDefault="001C2DE5" w:rsidRPr="005D2963">
    <w:pPr>
      <w:pStyle w:val="Pieddepage"/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18D6CF38" w14:textId="77777777" w:rsidR="00264EE1" w:rsidRDefault="00264EE1">
    <w:pPr>
      <w:pStyle w:val="Pieddepage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otnote w:id="-1" w:type="separator">
    <w:p w14:paraId="6D3F063B" w14:textId="77777777" w:rsidP="00385A0F" w:rsidR="00D24C1E" w:rsidRDefault="00D24C1E">
      <w:r>
        <w:separator/>
      </w:r>
    </w:p>
  </w:footnote>
  <w:footnote w:id="0" w:type="continuationSeparator">
    <w:p w14:paraId="774CD6F1" w14:textId="77777777" w:rsidP="00385A0F" w:rsidR="00D24C1E" w:rsidRDefault="00D24C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2443226B" w14:textId="77777777" w:rsidR="00264EE1" w:rsidRDefault="00264EE1">
    <w:pPr>
      <w:pStyle w:val="En-tte"/>
    </w:pPr>
  </w:p>
</w:hdr>
</file>

<file path=word/header2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24134E86" w14:textId="77777777" w:rsidP="004F7232" w:rsidR="00385A0F" w:rsidRDefault="00264EE1" w:rsidRPr="001C2DE5">
    <w:pPr>
      <w:pStyle w:val="En-tte"/>
      <w:tabs>
        <w:tab w:pos="4536" w:val="clear"/>
      </w:tabs>
      <w:ind w:left="-993"/>
      <w:rPr>
        <w:sz w:val="18"/>
      </w:rPr>
    </w:pPr>
    <w:r w:rsidRPr="00264EE1">
      <w:rPr>
        <w:noProof/>
        <w:sz w:val="18"/>
      </w:rPr>
      <mc:AlternateContent>
        <mc:Choice Requires="wpg">
          <w:drawing>
            <wp:anchor allowOverlap="1" behindDoc="0" distB="0" distL="114300" distR="114300" distT="0" layoutInCell="1" locked="0" relativeHeight="251659264" simplePos="0" wp14:anchorId="2FABFD52" wp14:editId="74220283">
              <wp:simplePos x="0" y="0"/>
              <wp:positionH relativeFrom="column">
                <wp:posOffset>-899795</wp:posOffset>
              </wp:positionH>
              <wp:positionV relativeFrom="paragraph">
                <wp:posOffset>-270510</wp:posOffset>
              </wp:positionV>
              <wp:extent cx="2795905" cy="1551941"/>
              <wp:effectExtent b="10160" l="0" r="4445" t="0"/>
              <wp:wrapNone/>
              <wp:docPr id="16" name="Groupe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95905" cy="1551941"/>
                        <a:chOff x="0" y="0"/>
                        <a:chExt cx="2795905" cy="1552073"/>
                      </a:xfrm>
                    </wpg:grpSpPr>
                    <wps:wsp>
                      <wps:cNvPr id="2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44549" y="531628"/>
                          <a:ext cx="2287270" cy="1020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73F9E" w14:textId="77777777" w:rsidP="00264EE1" w:rsidR="00264EE1" w:rsidRDefault="00264EE1">
                            <w:pPr>
                              <w:pStyle w:val="NormalWeb"/>
                              <w:spacing w:after="0" w:afterAutospacing="0" w:before="0" w:beforeAutospacing="0"/>
                            </w:pPr>
                            <w:r>
                              <w:rPr>
                                <w:rFonts w:ascii="Arial" w:eastAsia="Times New Roman" w:hAnsi="Arial"/>
                                <w:color w:val="808080"/>
                                <w:kern w:val="24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  <w:p w14:paraId="11E07D1F" w14:textId="77777777" w:rsidP="00264EE1" w:rsidR="00264EE1" w:rsidRDefault="00264EE1">
                            <w:pPr>
                              <w:pStyle w:val="NormalWeb"/>
                              <w:spacing w:after="0" w:afterAutospacing="0" w:before="0" w:beforeAutospacing="0"/>
                            </w:pPr>
                            <w:r>
                              <w:rPr>
                                <w:rFonts w:ascii="Verdana" w:eastAsia="Times New Roman" w:hAnsi="Verdana"/>
                                <w:color w:val="808080"/>
                                <w:kern w:val="24"/>
                                <w:sz w:val="16"/>
                                <w:szCs w:val="16"/>
                              </w:rPr>
                              <w:t>CPK Production Strasbourg S.A.S.</w:t>
                            </w:r>
                          </w:p>
                          <w:p w14:paraId="6C2CD73D" w14:textId="77777777" w:rsidP="00264EE1" w:rsidR="00264EE1" w:rsidRDefault="00264EE1">
                            <w:pPr>
                              <w:pStyle w:val="NormalWeb"/>
                              <w:spacing w:after="0" w:afterAutospacing="0" w:before="0" w:beforeAutospacing="0"/>
                            </w:pPr>
                            <w:r>
                              <w:rPr>
                                <w:rFonts w:ascii="Verdana" w:eastAsia="Times New Roman" w:hAnsi="Verdana"/>
                                <w:color w:val="808080"/>
                                <w:kern w:val="24"/>
                                <w:sz w:val="16"/>
                                <w:szCs w:val="16"/>
                              </w:rPr>
                              <w:t xml:space="preserve">12 </w:t>
                            </w:r>
                            <w:proofErr w:type="gramStart"/>
                            <w:r>
                              <w:rPr>
                                <w:rFonts w:ascii="Verdana" w:eastAsia="Times New Roman" w:hAnsi="Verdana"/>
                                <w:color w:val="808080"/>
                                <w:kern w:val="24"/>
                                <w:sz w:val="16"/>
                                <w:szCs w:val="16"/>
                              </w:rPr>
                              <w:t>route</w:t>
                            </w:r>
                            <w:proofErr w:type="gramEnd"/>
                            <w:r>
                              <w:rPr>
                                <w:rFonts w:ascii="Verdana" w:eastAsia="Times New Roman" w:hAnsi="Verdana"/>
                                <w:color w:val="808080"/>
                                <w:kern w:val="24"/>
                                <w:sz w:val="16"/>
                                <w:szCs w:val="16"/>
                              </w:rPr>
                              <w:t xml:space="preserve"> de la Fédération</w:t>
                            </w:r>
                          </w:p>
                          <w:p w14:paraId="0F4A3C38" w14:textId="77777777" w:rsidP="00264EE1" w:rsidR="00264EE1" w:rsidRDefault="00264EE1">
                            <w:pPr>
                              <w:pStyle w:val="NormalWeb"/>
                              <w:spacing w:after="0" w:afterAutospacing="0" w:before="0" w:beforeAutospacing="0"/>
                            </w:pPr>
                            <w:r>
                              <w:rPr>
                                <w:rFonts w:ascii="Verdana" w:eastAsia="Times New Roman" w:hAnsi="Verdana"/>
                                <w:color w:val="808080"/>
                                <w:kern w:val="24"/>
                                <w:sz w:val="16"/>
                                <w:szCs w:val="16"/>
                              </w:rPr>
                              <w:t xml:space="preserve">BP 64 </w:t>
                            </w:r>
                          </w:p>
                          <w:p w14:paraId="2DF4E9F7" w14:textId="77777777" w:rsidP="00264EE1" w:rsidR="00264EE1" w:rsidRDefault="00264EE1">
                            <w:pPr>
                              <w:pStyle w:val="NormalWeb"/>
                              <w:spacing w:after="0" w:afterAutospacing="0" w:before="0" w:beforeAutospacing="0"/>
                            </w:pPr>
                            <w:r>
                              <w:rPr>
                                <w:rFonts w:ascii="Verdana" w:eastAsia="Times New Roman" w:hAnsi="Verdana"/>
                                <w:color w:val="808080"/>
                                <w:kern w:val="24"/>
                                <w:sz w:val="16"/>
                                <w:szCs w:val="16"/>
                              </w:rPr>
                              <w:t>67027 Strasbourg Cedex - France</w:t>
                            </w:r>
                          </w:p>
                          <w:p w14:paraId="27C0765C" w14:textId="77777777" w:rsidP="00264EE1" w:rsidR="00264EE1" w:rsidRDefault="00264EE1">
                            <w:pPr>
                              <w:pStyle w:val="NormalWeb"/>
                              <w:spacing w:after="0" w:afterAutospacing="0" w:before="0" w:beforeAutospacing="0"/>
                            </w:pPr>
                            <w:r>
                              <w:rPr>
                                <w:rFonts w:ascii="Verdana" w:eastAsia="Times New Roman" w:hAnsi="Verdana"/>
                                <w:color w:val="808080"/>
                                <w:kern w:val="24"/>
                                <w:sz w:val="16"/>
                                <w:szCs w:val="16"/>
                              </w:rPr>
                              <w:t xml:space="preserve">T: 00 33 (0)3 88 31 91 00 </w:t>
                            </w:r>
                          </w:p>
                          <w:p w14:paraId="1D8961CB" w14:textId="77777777" w:rsidP="00264EE1" w:rsidR="00264EE1" w:rsidRDefault="00D24C1E">
                            <w:pPr>
                              <w:pStyle w:val="NormalWeb"/>
                              <w:spacing w:after="0" w:afterAutospacing="0" w:before="0" w:beforeAutospacing="0"/>
                            </w:pPr>
                            <w:hyperlink r:id="rId1" w:history="1">
                              <w:r w:rsidR="00264EE1">
                                <w:rPr>
                                  <w:rStyle w:val="Lienhypertexte"/>
                                  <w:rFonts w:ascii="Verdana" w:eastAsia="Times New Roman" w:hAnsi="Verdana"/>
                                  <w:color w:val="808080"/>
                                  <w:kern w:val="24"/>
                                  <w:sz w:val="16"/>
                                  <w:szCs w:val="16"/>
                                </w:rPr>
                                <w:t>https://www.carambarco.com</w:t>
                              </w:r>
                            </w:hyperlink>
                          </w:p>
                          <w:p w14:paraId="3A796F54" w14:textId="77777777" w:rsidP="00264EE1" w:rsidR="00264EE1" w:rsidRDefault="00264EE1">
                            <w:pPr>
                              <w:pStyle w:val="NormalWeb"/>
                              <w:spacing w:after="0" w:afterAutospacing="0" w:before="0" w:beforeAutospacing="0"/>
                            </w:pPr>
                            <w:r>
                              <w:rPr>
                                <w:rFonts w:ascii="Verdana" w:eastAsia="Times New Roman" w:hAnsi="Verdana"/>
                                <w:color w:val="808080"/>
                                <w:kern w:val="24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xbxContent>
                      </wps:txbx>
                      <wps:bodyPr anchor="t" anchorCtr="0" bIns="0" lIns="0" rIns="0" rot="0" tIns="0" upright="1" vert="horz" wrap="square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>
                          <a:picLocks noChangeAspect="1"/>
                        </pic:cNvPicPr>
                      </pic:nvPicPr>
                      <pic:blipFill rotWithShape="1">
                        <a:blip cstate="print"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7333" t="37600"/>
                        <a:stretch/>
                      </pic:blipFill>
                      <pic:spPr>
                        <a:xfrm>
                          <a:off x="0" y="0"/>
                          <a:ext cx="2795905" cy="4210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>
          <w:pict>
            <v:group coordsize="27959,15520" id="Groupe 15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XGsQDIgMAAEEHAAAOAAAAZHJzL2Uyb0RvYy54bWykVdtS2zAQfe9M/0Gj d/AlCSGeOAyFwjDTC1Po9FmRZVuDLamSjJ1+fVdSHJrQTil9iLO6rfacPbtang1tgx6ZNlyKHCfH MUZMUFlwUeX46/3V0SlGxhJRkEYKluMNM/hs9fbNslcZS2Utm4JpBE6EyXqV49palUWRoTVriTmW iglYLKVuiYWhrqJCkx68t02UxvFJ1EtdKC0pMwZmL8MiXnn/Zcmo/VyWhlnU5Bhis/6r/XftvtFq SbJKE1Vzug2DvCKKlnABl+5cXRJLUKf5M1ctp1oaWdpjKttIliWnzGMANEl8gOZay055LFXWV2pH E1B7wNOr3dJPj9da3albDUz0qgIu/MhhGUrdun+IEg2ess2OMjZYRGEynS9mi3iGEYW1ZDZLFtMk kEprYP7ZOVq//8PJNJ5P3MlovDjaC6dXIBDzxIH5Pw7uaqKYp9ZkwMGtRrwANBgJ0oJM7x2+d3JA qQvJ3Q2bHEvIDjANUH22jfog6YNBQl7URFTsXGvZ14wUEJ2nATDsjgY/xjlZ9x9lAdeQzkrv6IDq dDqdTRcYAaezSXKSngZKd6Snp/N0DnL2pMdpDNv3qCOZ0sZeM9kiZ+RYQyH4i8jjB2MDy+MWl2Ih r3jTwDzJGrE3AelwMx6Iiz2gsMN62BKzlsUGIGkZagt6ARi11D8w6qGucmy+d0QzjJobAbS4IhwN PRrr0SCCwtEcW4yCeWFDsXZK86oGz4F4Ic+BupJ7KI7jEMU2TtDJaqk4zeC3LRqwngnm780FTtnO xR4aVPsiHy3RD506gvpWxPI1b7jd+F4FCXBBicdbTh2RbvCkvcmovZuWVAz5Whh3hP2QVU4PBGcU ZHYU2/72yA33Lls3XLk8u2R947b2RTBS6ha3OIHyg/7yG6pC77qUtGuZsKEZa9YAZClMzZXBSGes XbMC5HdTJKBWeAgsqB5SKWxQtNH0CwBwfXkyP4lBHNCVJ/PJxMMnmbGaWVo7wTo0I4DAXZDj2C7+ oU9N0ySGnhXKYCy9sRxeVDE+mnC/NyE4rz3fp8Haewh+HftdTy/f6icAAAD//wMAUEsDBAoAAAAA AAAAIQBGlDwE1mQAANZkAAAUAAAAZHJzL21lZGlhL2ltYWdlMS5wbmeJUE5HDQoaCgAAAA1JSERS AAACoQAAAZQIBgAAAXL6y0sAAAABc1JHQgCuzhzpAAAABGdBTUEAALGPC/xhBQAAAAlwSFlzAAAh 1QAAIdUBBJy0nQAAZGtJREFUeF7t3QecE9X2B/AFaYr6FHx2fZb3rFhQELH7R8Ve3rM3VOwoSBEE lLL0Ir2oSEd67733viy9I7C9ZXs2yZ7/3JuZyZSbNskOAX7f9zlvk3vvTLLj5ezJtMS53e7THo8n FxG1SIqT/s9BEDXS9szDRo0ybNQygI1aBrBRywA2ahnARi0D2KhlABu1DGCjlgFs1DKAjVoGsFHL ADZqGcBGLQPYqGUAG7UMYKOWAWzUMoCNqtFsay4lpLvkZ2alpaVUuiOOEhr+U24Rw0aVrU520tzj 3mi/PV9u9Ur47ArybJc2pvRTiUDO6426cURX+vXBOP741t9385+X99zMfyobjv1ks5NF4Vrv2GDO +Y16avtqvuE+qO6N3g/E8efGMEoZXplvyB2fVKNRr1TlEapzfqPOeOd+00bbNWMY/6m0f1DN1//9 vBryI99sZfIX7aaMJhMos+10ucW/c36jsg23uOGT6mMllOfKTxZsg7ZaWIv//Hf/R3mfIvOnqeQY vpayOs6WW/w7JzdqfkayusE+v6sK36jKc0bZiNpgs5VtzKYLatLGg+1o8KrbKfFYF3p29LvyUtKG bTVVfhRYyBs1Ka6dLhTa544uq3RjlHYm1OfGUKTXG8Wflzq9JY9xXFI531i2kbQ//3i6mrrxkib8 RHlL+lNC/Es8RtSvztu7P301PXe9dzzbmI7OcTyUdNB43j38ZyhC2qjKG1coj3l71U7654JxpZ5S tc+dV8zbtGOVx9rQtiuPjT+Vx4z2sbIBFezxjA9u4z97PnwR33jaeOGmivJIPbZBWTSWgm3oUFna qAqlTekXhdLvKXCqj5Wf+aO2qeOMUbzksPpYqrq9P+XllJ/GYJSNOfrde9WNy1KAsgGt6Lj0CflR aELaqAx70ynX9TL9IqJQKI9F/dqfaU/8qevX9gUL7TiGbUT2yUd5rGxkO4W8USF02KhlABu1DGCj lgFs1DKAjVoGsFHLADZqGcBGLQPYqGUAG7UMYKOWAWzUMoCNWgawUcsANmoZwEYtA9ioZQAbtQxg o5YBZaOKblmBsBj2H2o8x2GDRhk2aJRhg0YZNmiUYYNGGTZolGGDRhk2aJRhg0YZNmiUYYNGGTZo lGGDRhk2aJRhg0YZNmiUYYNGGTZolGGDytaedlL3hDz5mdm2BtWC3kWCOe836P70AvW2HG6P98o+ xdR3ruQbkd2aY+2Hl2GDBqJcDvnhtP3UJTGfGm5wUOX49bzPU1JMm6f0pxO9q6q35Ti4dCzvC+ac 3qBsg3W623dLDmUjKqG9c4QW24A7P62u3o5j1GuXyj3BnbMb9Ot7Lzbd4ODImrn8p9KmbFijguM7 af5bl8jPiDJbTOK34wjFObtBGe0GZT9/q38Nf/z7izfwn6yNzdL2y3vz6+2V6++12IZ0jFhLOf2X UanHI7f6d85tULaRjm9aqj6e+V5N/ljB2kShbMyTlarTqVMv6m5o4Bi5Vr0UPZiQNqjxunfG33Nj u+tEDn9eMNl7PyZjv/a58ljbxvh7bmxnG0b7U3tfk60/P8tvv7G72xvqLTiUjanc9OCWfnXUW3Cw jZtbnEn91n/C+0IVdINq33D2jwvJdTKHPzb+QtpxonbtT2O/9rFCeezOKtSNYfw9LinM4xto9+xR cot+Rr5wYzn1rhFKZKenyiN97h9Si+JXvMw3aji33mDC2qAK7S+o/akNhbZfuY2GNtQ++Se77UZG vZGmvtJil65NGwq20ZSfW8f3pdzUU+qGW7sg+P2djIz5NBQhbVDlTWt/CW0kX9OT/1QY+wOFMl77 053tnZWMMk4JpU2hfazdoCxCzXvRFHSDQniwQaMMGzTKsEGjDBs0yrBBowwbNMqwQaMMGzTKsEGj DBs0yrBBowwbNMqwQaMMGzTKsEGjDBs0yrBBowwbNMqwQaMM9x2BmCbNT9wcB2IbJinEPExSiHmY pBDzMEkh5mGSQszDJIWYh0kKMQ+TFGIeJinEPExSiHmYpBDzMEkh5mGSQszDJIWYh0kKMQ+TFGIe JinEPExSiDp2g2t2W2H2011cILdah0kKqvhdeTT6QCF/rNxxnfl5Ry7/6c+yIS3oj1e9d19nsaRv Izrc/hL1RuKh3JU9EExS4Njd6r/blEsLTngnpzJBm27Oo6pdNvLHRsqkVCajNtiN2aMFk/QclThr pHpb2873+L4JgEWDf8ZRr5px1PW+OOr9gO/qazZR45os4qF8xYKWMgHZxJz236r8J5uM2sk56YML ozpBGUzSsxSbfOye9MpEVKL/IxfxfrerRNcuwto/vTKOukmTNRRsUubMqEjOtXHUs14lubXsYZKe pdh9/tkkY/f6n/zfO3UTUZmYizp9wX/ObP46b5/T6i21jwXDfn5zXRy1uc37XLldPfvJosn8+3l7 MNn9l1L+0r2U2XYaZbaWouUUymg6Ue6NDCbpWYxN1PGv3Gr6LhqGPf/9hevlZ97nRuzu9qydRbOb 4ujb6+Poq1mP0MvjnlAn6eydX6sTd/CqO2jb4Xi6qW8deQ16bFLm9F1MOb8upqxOsymz+SS5JzJl MklLS9xUsjct6C3+2fcwlDpd8rPoYOv0h71WwH72ftzBv9smmECvES5lEhlD0Vt6zCapMlHVqFVO /1yOnR1eoJOjmlLu4n6UPa+n+g0rLAY/fiG1uMW3bmWiJh7tzL++ZvCq2ylxXxs+YZVsO213d3l0 2YnaJNV+V4U7ybvLIv3xP3XtiqLVx3Tt2j5G215yIN0bu1N17Sy0lLbkq3sE7Fci4/nRco+5j4Wx XeFOzRO2M2p7pQ6B+6VQfq/Cqbt17UaiicZCof2zzyYm+3qf1KntdJNv6tu36Jbt+WB53bfVGMMo p8jBs6d2chqD9fvLsJGKyiQNtJFFjGP9PWfhKSzxRr6Tkq/oZhrLaMeLnjNqWwX9BCqcvsfXpwlG 1K5E+uPD+RiFtk/0nNG2Kb8X+3ompS35qh7ySK8+tcqrE6vfIxeqj40617qYptSrLpxw2njhpop0 ZM9OeanIHUjfSDuOdOST85vZ91DjeffIPdEV/Ulq+BOffF0v3p75trc+UcZ5NH/mc5ov8C0vUR4r zxXZn0439RmfK4ztgZ6L2kTPFbndVqntrDzwN87YbnyuELUnTP9DnpTl5BavtUN+USeraMKei6Iy SRXajW0MY7+Rti+t1tCQxmkniIjS5ykqUR8nXdRJ7vX1K9Qxcpv2uSiKt56mkoPp6nMjVpNr+5TH xrFJlToK29OP7tVNSCXGvOf9xK08P9dFdZIClAVMUoh5mKQQ8zBJIeZhkkLMwySFmIdJCjEPkxRi HiYpxDxMUoh5mKQQ8zBJIeZhkkLMwySFmIdJCjEPkxRiHiYpxDxMUoh5mKQQ85RJmotAxGqcH5cb wlkLExRiGiYoxDRMUIhpmKAQ0zBBIaZhgkJMwwSFmIYJCjENExRiGiYoxDRMUIhpmKAQ0zBBIaZh gkJMwwSFmIYJCjENExRiGiYoxDRMUIhpmKAQ0zBBIaZhgkJMwwSFmIYJCjENExRiGiYoxDRMUIhp mKAQ0zBBIaZhgkJMwwSFmIYJCjENExRiGiYoxDRMUIhpmKAQ0zBBIaZhgkJUbf+kOiV8dgWPaMAE BZ2xBwvJUeyiVSedckt45r11iTQ52ST1RqQwQYH7aWsulZaW0uK/nTT3uJOyiz004VCR3Otfz3qV aOPHctZseCX9/kIVKt0Rx6NgSXkqOLFLHmkNJijQNxtz+U82MbVx1OEit6eU9xn1rFfZOymlSBtb iU/IpCFV+POtn1yu9rmLC+QlrMEEBfpwnfcrW5WJmVXkoT1ZJfTxuhzebjTyi1reCfhFNTVbKjHq laryqOjABD2P5Gck09Bnr6JfH4zjoagcv55P0tQiN53ML6EP1ubwthfH7ub9+9rUpT3N7+OPmREv XcgnqHFyYoJCUIU5mdT/kQvVSdjs5jj6oLovGt/obf+gmn6SxjVZxINNzJv6bJFbvRIaVueTz701 joY+7/vTrp2Ynu3eyekqsfbhyh9M0LOQx1WiTsDeD+gnIItPrvT2BYqGV8VRr5qh/efXTsaSLXH8 gxFrYxNSG2UBE/QsM6pjE+GEY1GQlcbH7Fs8SW1L2r2Jt2kt7vwl7zNmUX9cRfnqJN38cTX+2C6Y oGeZE/t38Um1uOGTPNjjgU/+Q+7V004+9pjF2qG/8OdD619DX10TR/F3m6fAd3NrUfvl9eVnPvvb PanuiNcq3vk35QxfQxlNJqgRLZigZ6EetSroJqhi+H9vUyfijKav6PqUdmObNovuOtqZ/tjwP/p+ Xg0eoSpiE3ToCspsO50yW0+jzOaTojZJMUHPQp/fVYVPKmWCsh3sTPrhRP5cG0u7f8v7GPZ8wOOX yM+8z7+XPjQ1u8m7jm/n1qQth9tR4rEufIKWSv9jP2/qW4d2peyTlzJjkzGn3xJyjFxHjt9WUnbP hZTZcorcGxlM0LPQyskj+OQSZVH22Ph8Zb8W8jMfZRwLJYs+P+YpNXv+tKi2+njwqtv5pP13v4dp 0MaR8hp82ATNip8tTdKl0uRcQFk/TydPUXQ+zWOCxrhfHyynTiStzg9W0k3QPg9VlHv0lGWDRYMr pGw69251Uipx/NobaMjS/5AnI45PUhZ3DXxUXrte5k9TKfvXRfKz6Ij6BHWn5JE7PV9+5l9psUt+ FB1sfYHWyfvlP4VGpW5PVN5PsPcQLtFEyk09yfuMf+a10adWeVPbn89eTjs7vki5i/tR3pL+lBD/ shQvqaGMU7DJySbjyUrVeew8Ek+JB37mbQlHu9B3Ur8dojJBkyp3pKS4dsIoXndCHuXl+HmJrt+d qT9Wq+0TRfJlXeSRPsYxWkVLjwTsF/Wl3NbP1G4Mo0D9rpM5pn5jGP3+/HV8wkz+ph5/zv5xaSfR yinD+WM2Qf965Ra1b+m3tfiEy5nfi0/EU+Na6SaiEv3rVFCXYfHGzeXpuet902FK4hw1Y7JwdI7j wR4r2VXx05LHaXfqKvlZdEU8Qf1taFEbo7Zf2jlwvxQlB9J5FIzarms30vaxcO5JlXuIcjuuMPVr ifqMzxX+2gsm7dL1GftT7xyotiu/U8m+NEoq538ZRpk8RY4s9bFWu9pV1QyaNKG1nBl9k5BlzAF1 K6nLsvjynov4RPQXRuwD0uDV36gTVZmcy/c24z9fGnsvH1NWojpBjYztrrR8XZvyWPunV2lTxiic O5OF7drxSZeYJ71ogrql98EYJwgL3m54rvKUCtuVttTb+6uPtWO0E9RINF6hnVgsjJQ/8yz61blA N/bbGpWEE9AY/X76Sl5bYAsOLqHv5voypzJR2a4pZeKWhYgmaPYP89WNm/eb/vitiPE/hvE5o23z FJbwYBlHaUt/Wv8pUmlXGJ9rJ2ipy6PrD/bYX7gzfGWJcZ2M8bl2giq/kyffSWk1h5jGKpSJNuXb Z9XHqwa0knuJxn9Sl5aO/42mPnMFvfGvcsLJp42fP35JXjI62IT8do53F1RZTU4mognq6Lhc3cCO zivlVjGWJY3/MUpLXKY25XmgUITSpp2gjPrY8H5Ej1kULznMo3DGHl176j0DTWMVxjbtBPUX2r8i yoT0uH0fuJS20e/drz5mXjNMzq+evZe322HA2pfKdHIytv2J9zfO2G58rhC1K89zuvj+cWizLWOc oMmXdVWfs/DkFfN27Rhtv5GxT3msrIfJfHeyboy/P/HO7afVdm2fdgJqKe0sNo7sLree26I6QVnw XTbSnzBtm2icKIzjtIztSRd30rX5C+MEZbT9Cu1zUT8jqlmDxpXdw65BtRNRcTpxo65d23cui8pv mXJDb92G1gabsK4T2epzEXWs5s+ucayx3fhcS9uXN2ijaZy2X6F9nvXxNN0YUTDG51ravrzfNoU0 Tss4GZXQ9g157mr+/Fx2fvwzhLMWJijENExQiGmYoBDTMEEhpmGCQkzDBIWYhgkKMQ0TFGIaJijE NExQiGmYoBDTMEEhpmGCQkzDBIWYhgkKMQ0TFGIaJijENExQiGmYoBDTMEEhpmGCQkzDBIWYhgkK MQ0TFGIaJijENExQiGmYoBDTMEEhpmGCQkzDBIWYhgkKMQ0TFGIaJijENExQiGmYoBDTMEEhpmGC QkzDBIWYFufxeBzyYwAACIOUP/OQRAEALEISBQCIAJIoAEAEkEQBACKAJAoAEAEkUQCACCCJAgBE AEkUACACSKIAABFAEgUAiACSKABABJBEAQAigCQKABABJFEAgAggiQIARABJFAAgAkiiAAARQBIF AIgAkigAQASQRAEAIoAkCgAQASRRAIAIIIkCAEQASRQAIAJIogAAEUASBQCIAJIoAEAEkEQBACKA JAoAEAEkUQCACCCJAgBEAEkUACACSKIAABFAEgUAiACSKABABJBEAQAigCQKABABJFEAgAggiQJA SLon5lHfXfnUdpuD0orccmvZS104iHrWq0SbPq5GCZ9dQbu/u5zSxlTijxO+uEYedeYgiQKAUKdd edQvMZ+WnyyWW4hO5fuS5/KTTmq5NVd+VrY2ygm0dEccHWh9KR346RL+uGRjHG8/k5BEAUD1/loH tduWR6Wlpfz5guNOmusnPNKYQlcpdduRTxmFLj4+HFN/foNGv3qxt6IMEts+qcar0TXdy/HkqY2E z6pTzvb58lrthyQKANzHsw7T1xtzKd/lIYfTI0ycShS7vUm2x848+nZDeOmDJUN9kqxOnu36xKgN 1seS6KhXqsprICo4nqBbx5mEJAoAXOX49VRFio/XO6hHYh5vYx/ZWdLMkveB/p3vou8359HH6xxU tctGvgyLUBkTqChpioIlUG0SjSVIogBnueK8HFr/Rzz98fK/6NcH43TR/f44an5zHH16ZRx9UN0b rP2nf3t/nk7QJ8CLO3uT4hPTTtA70kf7d6V4T4q3pKjee6uaNO8dvF1eQo8lxuyZFShvwQXS42q0 68trqdTj4X29nrlQl0BPD75QmDC14d4W2wmUQRIFiBEuZzGtHtiaxrxfU5cIez0QR+3vjKNvrouj D+VEKIrmt8RRfA3fcv6it7S+D6p5gz0/um6B/A58hqw5QXFNFvEo/+MyukRKrsEUZ57myVGUDD1S MtRWoaPlxMhi+idVaG37SrTip0o0/q0L1XYl8jNOy68Qm5BEAWzwV9dmukT246366lCJj66IoyY3 xVHHu31jQ41ZLf8nv5pZ+pE9pvHaRJo4a4Q8MjIsQebOu4Anzl1fVKPc2b7HLIlubVBNHkl0pPeb poTJYseE7vKIswOSKIANdq9bSr1qXcAT1uKGT6ox7P+u0CU2FkOfuUpeyr+C7HTdMiKnE9bRqZ3r 5Gc+m0Z1V5fTJlLWHgw7au90F8nPxDwlxTyZHut6MZVs8p6CNPC5ymolGgx7jaz2Mymz2UTKaDJB F66sfHlU7EASBbDJ53dVUZOXNpEqbSxE1P7a5dVTjxhnfh5vP71ro9zi9fuLN/qW0URJUYE8wktp 1ybSZb0ay73eZPb9vBo8Pp5Wh27q6w2lrbhEv75gWAItyc+Wn5m584qpYPMxKtr+N+UMX00ZgiSq RPaQ5fJSZx6SKIBNti6ZSV/dewlPVpPeuEOYSI1+f+E6tS9QGInGTPv+BbnXq+/DldU+bSKd2/pd 3s8SZZ/VL1DisS5qKAlUiWjKbDGJMttOl6rQWZQzYCnl/rmGHMPXkuOPVeQYvIK3ZfdcQFnxsymz 5RQqdXsPWJ1pSKIANmLVaE/5Y/2iz55Qk+iEV//D29b90VEe6aMkOm1o5aWn8Lac08fkltAY16lN pKPfu59u7VeXV5639HtYTZq/LH6Eth3uoD5vPO9e9XGHZU/RrqOdqfmc9zVVa1v51YLL7rOIV5mZ P06h7F4LyfG7lDz/WE2OoSspp/8yyum9iLK7zKWsn6dTZtOJ8lJnHpIogM2Cfawf9PTl8kg99vG6 pKhQfqanLKvE0h7fyT16ybs3m8ZqQ0mk7Aj+H29fR5sO/kwLEr+nX5Y8oiZLFixZap+zKnX9/mY0 eNXtPIasulOtXtnY+qPq86Sa7wy+CyDjBymRtphMWR1nU3ZnKWl2mkNZ7WZSZqupPHmWOsO/Oqos IYkCWOTxuIWJyBi7546Rl/DavGiamkjHvPgvYSJVYkW/FvJSZumHd5vGB4vJb91Ea5o+SgnxL9H+ Pu9T0l8tKXVKO/58R4cX1HFKRdr/0YvkV/P5bXMjNXm2lSrTw688TCcrVVeDJdHSDKlazoyTkmgH NZkq8em0+nRL34fltZ39YjKJlrrclHRhPCXFtQsaOT+Efs2saHkWKTf+Ko/wL/25UcJlg0Vand/l NYQmqYqf37t8e3mEf8Ll5PDk+m4iIZL1+QzhcizSnx0lj/JKqtBBOC5YFExKlNcQnGh5Fqn3DpJH +JfbYblw2aBRrSt58gJvJ8XS7o3UhKOEFvs4HKifJdGudS/l7dokOrzeVabl/EW/OhWkpPgv2t7+ edrT/X90fPj3lLekvxoZMzvR0d+/4gkyWGxo9RRNe+/fwtfpU6ei/K69Xh//CdX+7QFas7+tKUGy BLrjQFtydI7TReKReNp5tJOuem2+oLa8xrNbzCTR0hIpcYomdhhRvO64vDYz0Xhj+CMaayku6yKv UUy4jCH8ye24QjheG/7kDdwoHK8NhajPSgQiGq+LC/z/QWF/tITLWIhA0g4nmpKN9sj5kOf0yXD8 p3XlHh+lGmWhJNH+8sEeliBZcsuc3U2XGFmkT483JUFjbG5TjxZ+aU7k2oi/vxw1euIWeu76uIAx qvcv8js2u7XfI3Sz9DE9QfrIzhMp+3mkE52Y8TRl9L2M0gddw9u1yZNF0/n3m9qMcbaIiSSaVKWj cBInVTbvZFe40vOFy4iIxrEJb2xLvranvISecZwSgaTeNzisZdjvahzLjj4a21iIhJJEWRhJ/+2F 44yhEPWx8MedXRjWeH9jjW0p/+7L241S7xxoGssikJyflwqXcR3OlEf4J0pOxvBnz/oVaiId99LN NOiRi/jjxK5vSMmzqy4pbm9Xn+Z+crduvdroLUWPB8tRs8dvECZCK/HKfy6iIR1+kN9tcG6Pm/7T /1G+7/O2/nV5YjUnx3to/NaP1Od/rP+fWsVO3v4Zb/tiVg26Y4D5j06sOuNJ1LnttHACJ18ZnasW ROtWKobCxYdMfWmPDON9WsYxSgSSIX0ENi3zj85yr17q7f1NYwtm7eV9nsISUx8LI2ESrdhB+vhr TuZaxr7iNcdMbSwUoj4W/ojGlhzMkHv12C4L41jluuu8P7aY+jJeHsv7tKwk0YLxCWEvM+ipy4TJ TBsJM81zyYgl0Sn1qguXZ4nxy7sr0/M3lBMmOSsR/+WbVJjvu9WdHdhraV/Pl1Br8IT7zuR7+OMm UoJlB6F2HOnIn58tzngSzXpnsnACF68K73QNkeSrepjW62i7RO71SqrezTQmt6/+Kg9jfziR22ut vBaxnJaLzMsZkm3WR1NNY4z7Bv1VooyxLfu7ucL29Mf/FLazUIj6wg7BJ4ykquZ9wQWT9ftQk8rp +1kUzvT+sVH4S6KhRE7LxUHPPRz38UOmZKckeqZPHd+5l0pMb/Ky3CuRkonSrmCJdOozVwiTXrD4 7qXadPzAHnK7YuuIdTAsSW491I42HvyZvpQqT5ZMz1ZnPIm6/XwsT6oQ/EAKw/7CeRzmy9Ay35si XK+IaJwr2XsrMEbUz8LRfIEa7ABX8nW9hOOUyHhJXzmVJCQLx4mIxuVo/iAESqKMsT39yRH6NilB KXTtcihEfSwCEY1noUh7bJi538/+Y9M4KVxpvv9W/pKo9r8Vi9R7Aifb5Ct7yGv0Sdm/XZcctYnQ aEbz101jjdHnoQp87Lals9Wk+L97qtPGpXOpqCD2Lm8sC4kpK6ndsufI7Tm7/ghonfEkymS+OUE4 kVn4k3q3/49t+YKPflZCIepjEYhoPAsFPwNB0B9uFC44wNcXLIl6nC5hvxJagfpFfSwCEY1nwaq+ UA5qhRJKNWjl47xoPAujvNRTpkQY7GOxcbwScO6IiSSqEE3kcML1dw55SsTJIrfnGsqTPlr7i5xW go/VUgR6X4GIxrNQiPocbZYI35s2RMuVekqDJlEmr/+GoGOYQGNEfVYif+gm6b+V+A9JsP9W2VLV L1qOKcskyhRkpQmTotWwc98klI2YSqIqaWKl1xV8xDMEO7+TJRCj5Gt66sY5E1PlnsAy35yoWy67 4Qy5x/wPrWR3itwjVuoyH/XOkvdFMuygiK7vq9lyT2CFiw7qlku51XeUWtvOQrRtUm7orR8j/dEx csTrE3JytW5yj1d2swW6/qBRvj2l3jWQPMXm10o27JMu2RN4uyrYuava5bTnCxvPY3V0CH6zCu14 Fmm1hso9/o37qLYwMSox7JWb5JF62jF7F06QW+FsFZtJFADgLIEkCgAQASRRAIAIIIkCAEQASRQA IAJIogAAEUASBQCIAJIoAEAEkEQBACKAJAoAEAEkUQCACCCJAgBEAEkUACACSKIAABFAEgUAiACS KABABJBEAQAigCQKABABJFEAgAggiQIARABJFAAgAkiiAAARQBIFAIgAkigAQASQRAEAIoAkCgAQ ASRRAIAIIIkCAEQASRQAIAJIogAAEUASBQCIAJIoAEAEkEQBACKAJAoAEAEkUQCACCCJAgBEAEkU ACACSKIAABFAEgUAiICSRHMRCAQCEX7EyckUAADChAQKAGAREigAgEVIoAAAFiGBAgBYhAQKAGAR EigAgEVIoAAAFiGBAgBYhAQKAGAREigAgEVIoAAAFiGBAgBYhAQKAGAREigAgEVIoAAAFiGBAgBY hAQKAGAREigAgEVIoAAAFiGBAgBYhAQKAGAREigAgEVIoAAAFiGBAgBYhAQKAGAREigAgEVIoAAA FiGBAgBYhAQKAGAREigAgEVIoAAAFiGBAgBYhAQKAGAREigAgEVIoAAAFiGBAgBYhAQKAGAREigA gEVIoAAAFiGBAgBYhAQKAGAREigAgEVIoAAAFiGBAgBYhAQKAGAREigAgEVIoAAAFiGBAgBYhAQK AGAREigAgEVIoAAAFiGBAgBYhAQKAGAREigAgEVIoAAAFiGBAgBYhAQKAGAREigAgEVIoAAAFiGB AgBYhAQKAGAREigAgEVIoAAAFiGBAgBYhAQKAGAREigAgEVIoAAAFiGBAgBYhAQKAGAREigAgEVI oAAAFiGBAgBYhAQKAGAREigAgEVIoAAAFiGBAgBYhAQKADEpJ3E5JXx2BW37pDr/qUTq/IHyiDMP CRQAAtrncFHXnXnUOyGfJh0rlFvtsfPT6tSzXiU1eZZsiFMf5x/dIY86c5BAAUCotLSU4nfk0Zyj RVTiKaWEDBdtTSmhuceKaeyRfHlU2Ur44ho1gbq3xpFnuy+Bsih1u+SRZwYSKADopBS6qPnmXBp/ sJCyitzetnwXFZR4+OP0Qg+NOVBI+fLzsrTrmxtp9puX0O5vL1eTp3tbHJXuUBLpP+WRZwYSKABw bqnK/HS9g/rsypcSpjdxsgQ697hTF8zGZCd13p7HH1smVbi/f3AbrzAXv3+59HHdV1myONjvfRpU vzJ/zBKmMZRxZxISKADQW2sd9M2GXNqVWcKfs+rSmDi1wQzfVygt4+CPw+FyFvGkud1wcMhf9Hm2 Eh9vTKAlG71J9ExCAgUAen+dg1pt81aU8wQJ0xjMoN0F9Mm6HP44VIfWzdUdFFLiYNtLyLXJmBx9 CbZnvYrqY2OcSUigAEAfSQm0+RZvAhUlTCUWnvAmT3aAqZ2UcFttDT2BJu3bQisbXK1Lfsc6X6yr Ko2R+PXlNOqVqpR5dJe8FqJdX1yjLl94ar/cemYggQKc51weDz085Rh9Ln2EL3KVklt6bkycS/52 sl2W8pH5fPpaGvvEjL9pyeEseS3BGSvPknXlhElTG67NcTyBntg0T15LbEECBTjPLT2SRZXj19Ob q7KooZQYmYxCF0+c7OM8S5pMG6ni/HpjLtWfl8zHswhV35eq0bQ3qqrJM3fuBcKEaYzMRd4EWlzg fV+xBgkU4BzkKi6iE5uX0bTvX6BfH4wzRebxA/JILyUhvrvWwY/EL0sqlirTUp48W2zLpQZS2/ML U9VxLApLvEfqFUpyTFs6TG7xMVafomQpilGvXMQTaKxCAgU4i6Xs304TPn2EBjx+sSlJxt8dR19e E0cfXRFHH1SPo141ve29H/D+1CqSkiFPjB3X0Vurs+kdKZGyZMrilWUZusR5KqdIXsonddFQKTFW p6IV5elET2+leXpqJ7lXqkCfCT+BTvukCk+eB5eMkdcSe5BAAWIYqwBT9u2geb98oEuOLHpKCfHn 2+Pos6u8CVIUX0gJtN2dvmU+qBZHH0rBHp/cvkZ+Fa9R21Mo7selFNdkkRraxHki25w4FaKkeKDl pbTDcCkmi8nSR/md/f1/hE+dXY4nThZjXr9cfoXYhAQKcIaVejyUdnAXzWz2ulRJXqImOxYsSTb5 Vxw1vNqcHJX49Eopkd4RRz3u9y3nL9hYlkSVatRo+6lc+kerZboEujiEA0UsMeYtKC9MiH1fqEgz /3exmkCV5MhiectKtLZ9JZrXyFtt6uK1S+W1xy4kUAAbsEoyPzOVJn3xtC6hsY/TPe6Lo8Y3mBOj Nj6UotW/fctFEiyBsmCPD62YIb/DyCjJUZRA1za9kN9RqX/9C00J1F+kHz7zNwoJBRIoQBnTJq+O d0vJUqooRUny6+vi6MdbpepQ3kcZThTl+j8fc8o3z+jG8o/8UgJVKtZoyFw7UU2g2dMrSI+r88fs BiBjX7mINnx0Oe3+4S4+NmP1OFr0zqWmpDmr8cNUUhTh5aE2QwIFKGOta1bkiWrWew/S4Mf0H9H9 Rcr+HeTx+I5y56UnC8exCEVpqUcdz6pebRW6Y8oQeVRklCpUW4myRMr2gW5uUI0SG90qjzx3IIEC lLHP76rCExVLnosbPqmGktC04SoOfr/N/o9epI535pvPj2S7CtgpTAXZ6XKLj7JcQ7kK7Xqv93ko 8p3Z8iP/dv9wJ0+g7AT4gz9dyh+zBMru63mwy/PyKP+ch1Ioq+10ymgyQRc5f66WR8QWJFCAMqYk UBbaBNqnVnm1nYXHE/rt4ZRljPrV9b2WvzFKu7YKXTWgldwrdlPfOvT9vBo8lBPrA0ldMFCtRvs/ 5z0Kn7dvrdwr5hi9nvJm7qCsLvNMCVQJj9N7s5NYgQQKUMaaPXULtalZmSeqBZ88qibQeR8/rCYz Fkbzf/lY7ft720q51cvfMkq7MbTGvF+Tt31zrTeBtpdPc9Ian9COGs+7hyfMm6XkyRLoV7O8CZRF OByJK6SP77fIz8Qco9eRc18KFSzYTVkdZgmTpxKxBAkUoIy5XS61Ch0gVYjaKlRJcMc2LJZHe7Eq T+lTok/tC2jDn510bUbaPm1ouZzFaru2Cl3a/Vvev+HEDGqzuA4lHutCu4525gnzu7m+5BluAg3G 4/ZQ/sr9VLjtBOVO3EzZXeZQpvQxPrPNNMr8SYrWUrSYTJnNJlHGDxMpu59+W51JSKAANvD3Mb5/ nUq8bVX/H+WRXqIEKooDS6fIS3ht+LOzcJyR0t7oem8C/VE+RYppsdD7cZ0lUCX6rX5Jl0Bn7evH x0ZD4eoDPGFm/TydsnvMJ8fvqyh3xFpy/LmGHENXkmPQcsrps5iyu86VxsyQEulEeckzDwkUwAY/ PXcntXzQewR+0WdP6JKoksyMlHZT1C5PQ5+9Sn1u3CeZsnerbnzawQS5x6vIkanr11ahk795ho95 cvhjPFH2X/OSmkS3H+6gJtBWix+jCQkd1ec3932If8z/cvaPIe0j1SrafsL78bzpRMrqPIccf6wi x8h15GBJdNhqcgxeISfQed4E+uNkeckzDwkUwAbFhflqFdr/4cohJdCTO9aofUqM+N+dcq+Xt72c /Cw0feteqFvnD+y8VCmBsiue2PMCZyFPhny/5+zaPEGy/aGzdn5NCxO/589/WVxXTZ4sdkkJduuh jupyt/SrSyXu0A/4KPs3s9rPpJxBy7yJU6pEefXZb4lUmS6grI6zKKvVVHKlhHcT57KEBApgE5ZA e8lJS5tABz/mvRHI2qG/yCN9lvf+QU10LIz2Lhiv9rFzPYNJStyoW58S2iq0yyuV6fXxtemJ4Y/S d/Pu0yVKnizl/aJKbD7UnjYfbE2DV91OGw+05NXqN9PfVpOpW3M+qz+Faw/yBJrZagpl91xAOf2X ehNnr4WU3U2qPDvMpMyfpvL9oLEECRTAJs2evJla1r2SJ6n5DR5REyg7Mq8kMrefr+l1Foiv0Bn3 UW11WRaDnrpM+oguPl9z2Cs368Zqg92UhCXQz6/2Pk842olW7mtBYza/r0uW7Zc+Sq0WeqtSFt1X PscTJkueSiQe66x+7F+yuw1Pos+Ofld+F/4VH0qljB+kKlT6mJ7dea70cV4KVnWyA0otJlOWlEhj DRIoQAS2jOtjSkbjPn6I3CXer77QKtJ8jGehrUK1y7MT4UORdeKgbrlIQ7nRCLtSqWu9CrrEqUTr JU/onu9e0ZxOVqpOy96/lifPuduuodLMOCl5dlKTKItNBzvwRBrKua5uRyFlxc+mzB+n8GRasGKf 3BN7kEABLJj05VPCJGQM4wEVfwm0Xx3v5Z5q1CrP79Lkz/A3btOPDxL961SghV/cTzs6vEAJ8S/R 3yMbU8rknymh0yv8+ZS3vdVpi1viqME/vcuIXl+bPFliZMlTiYQaV9L63dWIpARamsGSqC+BKnFT 34coLT9DXtvZL+YTqCe7kEoOpJP7lIM8BZFdhVDqclNpscsbYVz1YSf2vtT3KL3fcLB/rOqyhruF h6LU6ds+Zxp7/+rvEuZR3bI2vcnLuuQULLRaPnM7NX7gUt6uPamehXE5bfCrlmqVE/Zpo0/t8rSh 5VO0s+OLtKvLa+RY1IdyF/ejvCX9pcd96eCABjxhioItw9ah3OqOhdaADZ+qyXP81k95Qjx+3Q1q Ap3S41/ej/BHO9OenT+YkqeybKO50T2P9EyKuQSaN3AjJcW1CyncgjtjizgTkoXLsyj1BP7H6S5w CpcLJQrG608fCaTU6RKug4UrvUAeJVaSmCJcTolgRMsooVW85ZRwTLBI/7+RQbezomj5EeE6WATD Eq1ouVAit886eS3BKclFiR2TB8s90nyRProb+7VKnMVqFdr3oQohJ1BjjHz+Clr45f088R0a9Bml z+zEkyQLljBPjWshJdBXTUlSFAu/uI9+e8p8R3sWRuxjeKM5+nNEWew43J5+W12DsrpXJkfnODWy ulbg/U3n368mUBbniphJoEULDwondtCo2EFeg3/C5TQRiGh8uOHJN+8PMxItp41AROO14c7yf4OK zNfGC5dRIuVfveWRkW+L5Cu7y2vyT7ScGuXby6PEhMuEGUWLDspr8y9Ykhn45D8C9rME2utBbzUZ LIEOe+YyWtfiCV4d7u7+P8qY2VmtKJXY9+u7wsRojDXNHqMhT/huRCKK9/9TkV68qSI9d30cD3YV lRb7I8WS6K8rvjAl0SOLXtclTxbpfS+nziue0SVPYwLdlbKC4le8TE0XPEA/LX5Mbj07xEQCTflP P+FkDif8yf9ti3C8NgLtGhCNtxKBKjB3dqFwGW0UztwrjzYTjTeGP6KxxmDc6fnCvnDD0WE5X59I 3uDgnz48Jf53L4jGWwlXZuCK35h02Be3KdyuElO/0Y/P3EZf3O09F3PuR3VMCZQlun193jMlyux5 PenIb18Ik6MSLNGy5Qc/rj/XUxu9alekX+4rrybJQOHPmB1TeSKdsLmpL4ke7USJ+9tS2pDrKLPP pXRgQ0MasamBKXmO3fyhqU0b204vlF8l9p3xBJr16QzhJGaR9Zn+btmBPooXLTokj9ITjTVFgCpW ND6t9u98v6w2iteeoMx3JwvH87i4s7xGM+F4QfgjGmsMEXdusXCsMfjY5FxhX9GSw7zfKK3mYOF4 Fv6IxpqiXJjLV4k3/bdybjlFOT8uFI+XI5C/t640JaVJXz5NYz+sZWpfM7iNvJRPYV6u+jGeBUue Q+T7hG5rV1+XNA8O/FSYKFmsaPwwjXrhCnU9ovip9qX07h0XCpNjKBHM13N+4on00WH1dNUoi4W7 m5mS47r9rXXP2TX2t/SrzdfBoubQ5+Q1nx3OaAINtM8qUMXG/hEZx+eP2Cb3+rhOO0zj0p8ZSUmX djG1+2McxyL9yRFyr5hoGRYiwm1QXvrj0XC6qd3fNjGOE0Ve/w3yaJ+kKh2FY43BhJtAGdF4FiLO badN4zLemCD94elkavfHOI5F8kW+b4YUES3DIpiFHT8zJStj7Jj6mzzajCXQnvLHeHZpJ/s56oV/ kmNhH9rT8y01SbKKcnObZ2jok1V169ZG71rlqHPN8vTff1cRJsFwo/4N5ent+64kl1RNh6r1kq5q Ehy3qQltPxKvS5Qslu5uqnvOTshniXbnkU7UfEFN3lZv5P2Umm++j2msOqMJNLX2b8LJm/l28KsN dMtc1kVu1dONkYPx5Ag+Ml/bk/cZmcZJYSmBVhJXuclXdDONZWceMMZ2FiKiccmXdDa1GRn7/QUT rQTKDiiJiMYybP+xsT2t7h+8z8g4jkVZJdD57Xy3mjNG/8eqBj1zgB2N71xbf3f6JV8/QCPqV9e1 GaP1fRXo4/urCROflWj04oO0dPq4sJJlIE63k76Y2YgeGfaALlmWSO2DNnyua2MxdXtDXdW6Ym9z +nHhw/LaYt8ZTaCiicsi2OQLRanbI1y3IlCflmiclQTq7wRi0ViFsE+wbYTjBO2eIt/+w5yWi0z9 KX4+djPhJtCi+QeE40X8fRJRBOrTEo2zkkBdAQ66uV3mo+yiCMYl3+Ju8EMVhMt3f+pK+u/tVYVJ z2qsXTiDf01INP59hYK9jva12CWdSuL8clYNqVp9SH0+bvMHPIHGL3uScosz5SViX0wm0GhIuije tF72MVGR8eJYU7/j56Vyr49xDIu0x/8kT2GJPqR/dLn91wvHe/ycV5n1wRTT2Mx3fdV3yZEsU3/y lT3kXh/jGBa8vUJ7XVvyVb5lte0sshvPo6yGM03tLBh/CTTUyP99C1+PiGh8yb40uZco/fkxpv7c AYJdEoYxPC6MN/+3yimigsm7heNdR/1/hW9e2mlhsks/skfYLkpUzsJ8+ZH3Y/zUZ67gMfSxfwiT Xrjx7oPX0tTfe5OzOLRT/OzGkiX76N5k3j10q7zv84UxvlOc5u0fJI88O5yTCTRYRaOwOiaUSL1n IDkTU+S1iImWM4pkjGgfMCOqzpmcRnNN7UpfpAlUCVeS+Tt8ROO02L7fYGMY0ZiQ4rIuVLTiiLwW /4wJcknXr+UeKTEW5Jn6WWiT6LTvvSeqz2j2On/e6rk7aUq96vTVHb7ThkKN52+8gCYO6kZ5jhxh oo5VBc5cfmcnVm2yhMkS6GlH4H8nseycTKDJ1/c0rTO1xkC518c4hoUzUX8dsmhMuFFyzFzVFM7Z LxxrlFJjkGlM6t0D5F4vYz8LhbG9aNUxSrq8q6mdsZJAc3uspmLpY7wSRUsOUW7X1ZR0gb761Yb0 L56vkxGdwpb64FC518c4hoVzV7Lc6yUaE27kjd4ur01viOb+mywGPHGp3KOnHaOE9hsxlWDyc7Lo r6cC78988eZK1P+nr6WKspgvcy5YfWwCT55zdzXiP0du93+wLdbFZAIN9TJLdoCh1GUeK16n+a90 0eJDwrFaov7k63qRo/kCNdhBr0AJg4WRaEzJHvNNJILty2UC9ac9P1rfZ/hYz0I50d5KAg10EMnf aWeZ7/nuoi7qFymYsSfoWFE/+++i/W/FT5uTPtYLx8ohIkqAImwfo3GsKDzyCepv31pBTZa9mn5C Jw75P9/3XOKR/qh0WP4CJSQvk1vOTmc0geYN3iScwMmaq19EWII1LqNwtFtm6tP2G4nGulJ8tw4T 9Qc6iCQaz8Kd5Ts5u+RQhnCMP6Kx+X9ulXvF/Vqifm0oop1AGdEyLJisL/zvcxURjdX+YRT1BzqI JBrPIq/venmEjzEBBmMcrw04d5zx/5qiCcyicJr4L7G/iizr0+m8X9RnJRSivkAJNEeqckTLsKSp EPVbCUWgPiapQgfhGBbZUtJURDuBeopKhMuwYETtYUf5wNshUAL1OMQXEmS+Z/7KCGMSHPnm3XKP 2NLujUzLsEiYdvZ+XAWzM55AnbtThZOYRzmpckv1VoOs0kj5t/9LPgtn7+OnCon6rIRC1BcogRbN 2Ctchl39ohD1Wwll94WoT8uVZD6YpIRWtBIoO6jBdnOIxrPIajCNnBtPCvushHIQRdQXKIGyOz6J lkmvO0we4bN/8SRTMpzb5n2514e9lz4PXWAaq40l3b6RR8PZLiY+Tzh+EX/sDicYUTvbB5bXa23A EC2X/uwov+sMlEALxu4ULsNOcWJSbusv7Be9L22IlmFX6TCiPiPRGBZaARNoTpGwz0owoqvJ2P5Z 0e+uDdMyUuS09n7NragvYAItEt8BK+VffeQReuxWcaKEGCxGvXOvqW1um/fktcLZLGZ2yFi9WUXm 6+PlNYj/AWnPJ/Qn4w3zHYmSL/de3WRsZ5Hv50gt43GIE01Oc+8NEkR92d/N4X2BFEqVnmhZxl+7 VvpTw01j3Bm+cxKZvIEbTGOSqvoSkKnPQihEfex+pMGkPjDUtFyKfBWZsZ1FWh3/H5lZBS9aJvny rvIIM2MiDBYlRd5934s7fWHqg7NfzP1X9OQXU/LF5ssQjeHoukpewsf0ET7I7c+0dMtJocj5zlCV hXD7vJQbftUvw26AoTl1R9cnRaiMyylnK7A7HGnbRSfbs4+W2jH+bsqhGyMF2+es4B/N/9ndNCZQ sPG53VfLa/AxXaIZwnZV6JaTQvkIX7zZvFsgmMz3zTeAUdbnj6uoiN8x3pgQtXF6l/lE/12zRujG wNkP/xUBACxCAgUAsAgJFADAIiRQAACLkEABACxCAgUAsAgJFADAIiRQAACLkEABACxCAgUAsAgJ FADAIiRQAACLkEABACxCAgUAsAgJFADAIiRQAACLkEABACxCAgUAsAgJFADAIiRQAACLkEABACxC AgUAsAgJFADAIiRQAACLkEABACxCAgUAsAgJFADAIiRQAACLkEABACxCAgUAsAgJFADAIiRQAACL kEABACxCAgUAsAgJFADAIiRQAACLkEABACxCAgUAsAgJFADAIiRQAACLkEABACxCAgUAsAgJFADA IiRQAACLkEABACxCAgUAsAgJFADAIiRQAACLkEABACxCAgUAsAgJFADAIiRQAACLkEABACxCAgUA sAgJFADAIiRQAACLkEABACxCAgUAsAgJFADAIiRQAACLkEABACxCAgUAsAgJFADAIiRQAACLkEAB ACxCAgUAsAgJFADAIiRQAACLkEABACxCAgUAsAgJFADAIiRQAACLkEABACxCAgUAsAgJFADAIiRQ AACLkEABACxCAgUAsCjO4/E45McAAAAAAGVOqj/zUIQCAAAAgK1QhAIAAACA7VCEAgAAAIDtUIQC AAAAgO1QhAIAAACA7VCEAgAAAIDtUIQCAAAAgO1QhAIAAACA7VCEAgAAAIDtUIQCAAAAgO1QhAIA AACA7VCEAgAAAIDtUIQCAAAAgO1QhAIAAACA7VCEAgAAAIDtUIQCAAAAgO1QhAIAAACA7VCEAgAA AIDtUIQCAAAAgO1QhAIAAACA7VCEAgAAAIDtUIQCAAAAgO1QhAIAAACA7VCEAgAAAIDtUIQCAAAA gO1QhAIAAACA7VCEAgAAAIDtUIQCAAAAgO1QhAIAAACA7VCEAgAAAIDtUIQCAAAAgO1QhAIAAACA 7VCEAgAAAIDtUIQCAAAAgO1QhAIAAACA7VCEAgAAAIDtUIQCAAAAgO1QhAIAAACA7VCEAgAAAIDt UIQCAAAAgO1QhAIAAACA7VCEAgAAAIDtUIQCAAAAgO1QhAIAAACA7VCEAgAAAIDtUIQCAAAAgO1Q hAIAAACA7VCEAgAAAIDtUIQCAAAAgO1QhAIAAACA7VCEAgAAAIDtUIQCAAAAgO1QhAIAAACA7VCE AgAAAIDtUIQCAAAAgO1QhAIAAACA7VCEAgAAAIDtUIQCAAAAgO1QhAIAAACA7VCEAgAAAIDtUIQC AAAAgO1QhAIAAACA7VCEAgAAAIDtUIQCAAAAgO1QhAIAAACA7VCEAgAAAIDtUIQCAAAAgO1QhAIA AACA7VCEAgAAAIDtUIQCAAAAgO1QhAIAAACA7VCEAgAAAIDtUIQCAAAAgO1QhAIAAACA7VCEAgAA AIDtUIQCAAAAgO1QhAIAAABY4Mw6TTk7FlD2phmUs20e5e1fR0XJh8hdXCCPgEBQhAIAAEDUHHa4 6M/D+eRye+SWc1fCF9fQjk+rU896lXiwxwmfXREw9v/yBJW6XfIazm8oQgEAAMCy0wUuarQpl7rt zKO/DhbRohNOWnO6hDYml9CKk06ad6yYRu0vpNbbcmnYwXNrD2GJI40Xln+8UIUXoRs+qqYWm7u+ vJw82+KodEcc/f3rRWq7Nkpy0uQ1nZ9QhAIAAEDIMovd1CEhj9pslYrKvQU0+2gRrTrlJEeRWx6h l1/ioaQ8Fx8z4WAhddieS1sznXLv2S/x25tp/YeX8yJ0p7wnNHV4ZV58sjjQ6lK16GTFaMlGb7vS lrF2grym8w+KUAAAAPDL6fbQN5sc1Gijg7rtyKPh+wpp+uFCynX6is7S0lIqkIrNucedptirKTgP ZpXQvOPF1H93ATXc4CC3tNyZxt67x+2ikqICOrRuLg1971bqXf9i6vVMFeolFZa9n6lEfZ6tTP2e v5jmtX6eXEX50jLeUw08HjcvJJXiM+Gz6lS0ohwvMj3b42hv08uoZIO36NRG3vwL1CKUhcctLuDP dShCAQAAQJVX4qZB+wvo/bUO+mpDLv28NZ8GS0XjAamA1EovdNOSv81FpyjmSeF0eQs3l6eUph0t 4utssSWXRh+x9xB91qnDNOLzWnzPZV+puBz/alXa0sB3GD3cmPpGVb6u+W9eTAfHxNGG3uUpe6m5 8DTGgZa+PaQ5OxfL7+78giIUAAAAOLdUIL4jFZ9sL2VLqUD863Ch3MOKRw8tDbHo9Bc5xd49fgUl pTR8fyF1SyjghS47ZF+WCh1Z9Ovzl/BicXUDcyEZjdj5WXX69dlKNPyDCnwvqGtLHKWPrswPwf/d 50LpcSXKX1qO97EilP1M+Ny7BzXv4Cb5nZ5fUIQCAAAA91diOn24zkHfbMqlllvz6Giu9ypup7tU WFSGEytP+Q7Lj9hfQD0T8unHLXnUcF223Bp9B9fO4oVnn/pVacGH15gKRzWkYjBpyIXk3mreY+kv 2EVH+zV7M9kh+XUfXk4rOr9DJ/78jo72fZf2takrrfsq/WsZYk+ze+R3e/5BEQoAAADcA8MS6T2p CP10vbcQPZLrPQTPzptcflJcXPoLdpV8drFHWpavgtuR7qT4HXnUbHMuNdqYywveQbtz5N7oYedq svM6J79xseZ8TWNUo4LF5YUFZjiRPa0CjX6lKo2S4/iG2fK70GPbMP/QFtr3U231PWRumMzbz1co QgEAAIDyil1UOX49j5eWpPEC8bMNudRia65ULHgLJXbYXFRwslgoFZ0ZhdqLlYiOOFz0y3ap6JQK WnZhEytun51zmqrIr8Mi3xnde2Zm/n2I7/0cXL+ypuDURjVyrhMXlFaCHXZXClAWWSf2yu8EgkER CgAAcI4o9XjIkXSMDq2aTct7/0ATP3+chj53NfV9uJIUlWnezx/II82m781QC0MWl/XYQu+syaGP WDG6PpeWJhXLI33YYXrtfjx2o/q2UtH51cZcaigtw5atPy+ZLu2+SbduJT6cul9eUs/jclJJdjK5 CnPlltDkZSTxApTFxo8uNxWguxtdJiwkI4kVP1VUC9AJH94kvxMIBYpQAACAGMEOzSrhLnFS+pE9 tG3CAJrw2aP064NxfqM3iwd80fW+OOpVUzx2yLNXBTwEfFWPjbpC8aFJx3gxyvaMfixFg/XePZrs J4svNzjoA6mdxXtrc+i1ZfpiVhs1h2ynkiDfpFSSn20qHrVxenIHqdgW39JoeMOavAD1981FGeMq CQtJK8EuLJr47oW6vaDsNAAIHYpQAACAMsLuP+nMd9DfW1fQhmHxNOent2nkm3fRr7XKCwtEFqyI ZAVkd6mQ/PmOOGp6cxx9c10cfXJlHH1QPbTodI9vXV9fK7VVi6PWt/le4/cXbwxYiB7JLFQPmVds t4bimiziUbnlMrql/w56Zs5penN1Dr0pFacvL02nq6U2Y8HJoubQ7bQ7JV9ea2j2tX2EF4yOWeLz NdmN4Nn9OJXC8lD3Vylz43RyOwtp6Ns30pw3L1H7jLG90T+E6wwn0ueVo7H/1RefU7+4J+D2BDEU oQAAACFwu0oo+/Qx2jVjOI1+9z4aUu8K6v/IhdQnSEHZRSoIW/8njr64Oo4a/DOOPrrCXDQGC1aA NrkxjjpL6+pxv7dIZesWvaY22FhWgCrR8t++vkFPXy7/ZmKsqGo446BagAqj2WJd0Vmt2wY6nOG7 rVO42GvygvHz6sIC0BiuTXHkXFOOnGvL0b7h5WjAs5WFFyJNfO1iTdF4Ec35pjK5QrgSPnNBHE1r UJlGv3aRZnl9FGSlyO8ewoUiFAAAzitFudl0ctsqSpj+By3v1ZiGvXKzrnAzBjvUzYo/tlfyx1vi 6OvrfMVhuPH5VXHU6IY4ai6tp1ON0ArJSKOz9DraQrTpTb6+gU9cGvYevL0pedRwQiJd9fMKqtZx Df2VkCr3RK44/aRaOO76shq55e9eDxbzW12gngvaW4ppb1ysK0InvCYuIK3GnGZP8r3cEBkUoQAA cNZjhdRfHz9Eg/+vuq4A04ZymLvVv+Poq2vjqKG8Z1JULIYS398YR+3v9BaT3e6LbkHJLiLat2gC pe7fTrmpp8hVrLlpvPTYkfI3Je/eTEu7fSNc3hjsPWoL0W+lQlrp61unYkwdSk748jq1eEz53fcd 7EqkjmQ3gK+qa8uaWpE2f1yNF6HbPqlO/Z+tRH99cgflJB2hUxPa8HVtl9rHviouKoPHxZScuCam ttO5AEUoAACc9QZ89w71eqCcrvAKFs1u9haSbe+Io55+LuIJFgMeu5gG16vOi9/+j1YVjgkpapWj lL1b5d/GOnbBzuCnqwlfo+u9+kL062t8fX0erhRT31++98eavHDMX1ye8peWp4QvlK/VrE7Fa7zf za7E4XbevZ7KntA1H1zGnyc2ullem38FacelYn4tj/zMZLkV7IIiFAAAznqLxgyiL2tcpCu6pr99 Hy1u+KQa8z6uS2NevFE3JtRY1rMxlRSEd4ENk5d2mua0fle4TiXmt28gj46uHZMHm16ru+EcUXZ6 gNLX56EKrCiQlz7znBmnKKHhlXLx6Q3lKy9ZsMeJX3mL0/GvXqQWoWxPKGvb0/w+eU3R4XG5qWDF Psodt4Fyfl9JOQOXUs6gZeQYsYbypm8j59E0eSSECkUoAACc9Q7t2Eif31WF2j12pa7oWvTZE7pC VFuQaseJYtTb0f06RY/LJRV6F+heY/gbt8m9/rmcTupTp5JuOTWkwjEvzf8ePHb42FgE93pAX4h+ JIW2P9JDzofSd9H382qo0WnFyxGvM2PlGKmw/KdajBqDnQfKCtB+z1ZSL0w6Oa6VvLQ1HqeLsgcu p5zha3nBmd15DmU2n0QZTSaEFNmDl+HwfRAoQgEA4KzH9uCxIpRFzwd9V6sPrHuRsAhlMe5l/xck sfMtQ5GXnkSHVs7kkX54d9Ciw+Us1r3Oye2r5R6xeW3e140PFDun/S4vZZZ+dK9ubDfDofkGV2jO aa1Vjlwl5hvTa53M2UddVr7Oi8z6Y56lQRtH0pz9S/jPm/rWof/0f5i+m+srRFmsODJOXjp62PZ2 FxfS0YENdEXprm8C34IqEOexNMqZtJkK1h+mwo1HKH9BIjlGrqWsLnMps1noRagaP06mUhfuHyqC IhQAAM4JG+dN4kXol3dfqCu4pr11r7AIZaEdp8TCjg3lNfqXOHuUcFklxn7wgDzSh32b0bBXb9GN Y8VrIL+9cL1ufLAY16COvKRZ5vEDurHG2zcZ94gWF+TJS/oM3fQNLyjXH2hDice60Mq9LdQi87u5 91L90U/zIvRmKRrN0RehLOYdGCKvqWywb1qKZO9j7oRNlL9wNxXvTSLnwTQq2vG3VITuppxhqyir 4yzKaD6RMn6QCkslREWnn3DnFsmvAgoUoQAAcM5o9dydvBBtU+cyXUG14JNHhUXowk8f141jcWTN XHltYqzIGVzvCtNylqJ2eekPsf+9ZKxwDXRje1EE0uehirqxPQ2F6IfGQjTfVx78tPgxXkg2m38/ 7TramReh2th08Gf6ccEDpsLTGOn5J+U1xhZWeGb/upByRq3lxWju+E3kGLmOcoauJMeg5ZTTdwll 910kxWLK7iNFPyl6L6Tsngsou/t8yu42j7K6zqWszrMpq/1MymozjTJ/mkqZP06mzKaTKLPFZP7f E3xQhAIAwDnD5SqRitALeSHas7av4Br0qP/D8hNfv01XeA188h/y2vyb3fJN3TKRxIDHL5HX6t+q Aa2Ey2qjj1TQOgNcPMVuti9ajh2G1xaiLLS3m3I7vYfmdyXvoK9n11SLyY5Ln6Bth9ubilFWoC5K bKwrPLXRc807fH2smJ+5tw81na+s8x7+uNead2n1senkKbW3YCtcuV+35zKz2UTKbD2NsjvPpZwB S8nx52rKHb3eG6PW8wLVMUKKP9eQ449V5JCK1ZyByyin3xLKYcVpN6kw7TSHsn6ZSZmtpvD1lQb5 ytLzDYpQAAA4pyyf+AcvQr+4+0J+o3mlmBr/yq3CIpTFIMPtlXJOH5XX5t+QZ/+pWyZQrOzbXF7K Z/e8MVLh6LtQKe3wbrknMLbn9PiW5bR94kBKmDEspPfK7F3wl+49aYPdospYiLK9pEq/ske0/fLe /HA7i6dHPE6N5t6jFpdtlzxMK/Y2p4SjnXRFaevFddQxSqTkHTe1KfHrqlfopTEvqq+jBDvE/8fW v8jpLuHvJdrYeZvaIpQdbs9sOYUfhs/us4hyhq7wFpwj1pJjuPSThVSYOn5fSY4hK7wFKNtbygrQ 7vMpixWgyh7RFpMou8d8+ZVAgSIUAADOOW1evIcXoi1q/0NXbLHD76IilF1Frx3HDpOHcuh0Vf+W +uUEkbwn8P0/Z7d8Wzf+xOblck/0bB3XR/caomA38jcWouy8UaW/RueapsKQxcPDnhAWk8bosfJZ 2nkkXioynxf2N5l3L+2UC9h5O9+lhQkf8b2qCVKM3fQDPT6snu51b+77MDVd0J6crugVpa6MXF0h yq6Gz2o7nR9mz+m7mN+SKYcVnIOXk2OQ9HOAvOezj9TXexEvNLPZIXmpcM36Zbr3cDxbR88F8iuA FopQAAA457Abr7MilEX3Wr7bG7HveRcVoSwmvXGHOk6JUApRfoW2s5hGvXW3bll2mJ3dXimYPXPH 6JbTRvLeLfIoaw6vniNcr78QHZpnt3TifVI0HX2bsIAMFso5pKI+FpO3f6nuOR2xrjYNXnW7LjYe +FHtZ8HWN31bC/pPP31BnJiyT/7NrWP/PXNn7dAVopltZ1B2/GxeZOb0Wkg5Pdm5oGyP5wJ+Lig7 ZM/6s9rN5EUrLz5bTKaMphPInR/4TgPnMxShAAAQM9j3cbtLnLyo4+EqsXwxx5oZY9VCVHtYfuJr twmLUBb9HqqgjlNi6HPXSMVk2VzZfHTdQtPrBYux7z9Ai+Ib0vph8fyQ/M4pQ2nz6J60rOf39FeD h4TLhBNsW31xjb4Q7X6fr3/d6samC5PYHs5WC2sLC8zuy+vRmM3vC/uaLaipW8+o9XVNBagSa/f9 oBtrjDX7fqHXx76kFqTjE2bIW9k6j9tD+XMT1AuLeHHJDq+zQrONFK2lx63YxUdTvEVns4n8PFDn Ydy4PhQoQgEAwHZZJw8H/J73QMEuwBn7wYO8QA3mh8eu50Vos/v136Y098OHhEXogk8e043TBtuL uqxXY3nNkUmcNVxaZ3hfMxpp9KtTgUY8fwWtavIIbW5Tj7a3e552dnyRdnR4gT8f8+o1uvFsr+iX mmK08z1yuxQ/TXtIKiBZ0ek9J/SH+TWp1eJHacCGhnQoYwvlFKVSsauQX1zUbEEtXeGpxKyEJrR7 QRP6u1J1OmmIY1Wr05BF/+HFpyc9jijTF4WpVwiLUG2wQ/hvjPMWpLcNeJyyi1DmxCIUoQAAYAt2 mPPPV2/VFTrRiB1ThsqvYOZmh+Xv9l4t37nupeoyfWtfICxCWUz5n/6weqBgt2raNXMEZR7fz38/ I7YXl93Efuv4/lLxbN7LajX61CpHvz19CY15+Wqa/fGdtOXnZykh/iXa1eU12t/nfToy5HM6NfZH yln4K+Ut6a8Ge546pR2dGN6Ij/cXm1vX40Wr8nod7/IWou3v9L2HUzvXyb+lWIrjqLD45Od+HvGe +7m/7WumAlSJg1ddoe4FXbjjIXKk/JvyU26gYyc+MBWdoliwuxl/vW/n1KA7BtSi2r+/IL8ziBUo QsPEbq+Q03IhpdX+jZIuiqekuHYhR+qtfSnjpbHkOpEtr61suLMLKfX2/sL3oIty7SjzfxPkpaLH ue00ZTWcIf2u4yij/mjKeC6CYMtL2yzzvxPI0X45lSSmyK9ij4znRvHtJNx+mki9ZxC584Of+xUK NsfSH/uTksqLX8sYaXX/kJeMXE67pZR8eTfh6xgj5bpelPdHaN8qU1riptyuqyjj1b8o44UxkcWL 0nyQ1pPVYDrlj9xO7owC+VXKVsm+VP5vWLQtdMH+Xb09UV4qetzZBeT4aZF3Gz5v+HcSbrB/V2w7 vjaechrPo6KFh+RXKTusQFOKl4BRuzxtHNGVDq+aTQeXT6eJX4hvKG+McR/Vll/JbNkE79XyLLSH 5Uc+d62wCGUxoG4V3frtiIGPVKY5De6i5d89ROtbPsX3UrKC8LBUUCZPbEtp0ztSzoLeuqJSicxZ 0jaTxrECNLHrG6ai0mqwvaWi96pEQoBvaeq/fhjdNqA2vT3xXrUAbbP4UXPBeLQz7R3zOR2//kZe fO6+4yoaO+wWtQDdeqgtpfz+L3J0jtNFjhQpQ2+gxEMddevbJUXT+ferr6mNFgv938wf7IciNIDS Yhc52i4R/6GJYqTXG0megsgLGPY9t6L1hxJpz4yS1xI+j1RgiNZpZ+QN3kilrujcf439sUx75A/h 6wQNqQDxWHwfHpe0HUMoeP1FSo1B8prC59yfJlxnqJE/3Hz1r+u0QzjWrsj/cyuVeiL/3mb+36VC e+FrBIvMBtPktViT/vQI4XrtipS7B5InSh+u/njpRmERo0TfOhXlkWKlHjf1EZyvqY1A2r32AC9C v773Et0y/r5bPtBXeoYS/R+uSIMerUIT/3sjbf3lObWoS+z6Gu3u/j86MbIx5S7uJywoWXv2/F6U NacbnRjRWFcURhL8sHvbZ2iDVOBOeTv8348dnu9V6wLqWrM8tatVlV6+tTI9d30c7d4SeI9ovVFv qudpbjhgvq+oKNbva8aL08weVUzFpygSD/zCz1Ntpt5zVBwDN3wmvyuIBShCDdihk8z3pwgTsh2R N2ij/E7Cw/aeRVLAsGC/txUpN/cRru+MRJV48hRFdrsOvhdStO4wQqpk5bWFju0pFK0rnMjrv0Fe W+h4kSVYV1ghFWla7H57kc7HaEXyNT0t3yCafRANdY+0v8j6xFohmtNumXB9ZyoKJifK78yakW/X EBY22gj0feUlRQX8O81FyykRCDt/lBWhLOJr6b/Wc9Fn5ts2DX/mKt0YJfrXqUAzP7pdPfzNYl+f 9+jYsEZ0enwrypkv3lOpRNbcHnRydDM6PLghJXR+RVckWolt7erToq/up2nv3kojn7f2LU5s73Cn x6rT9/dWoU/vvpBeusVbXIYS7z14rbyFg0vLz6C6w17lxWiNgY/S2E1NhAUojyPxlN2lvLDg1EZ6 38sp8XA89Vr1grDo1MaoHa34+ygsyaUVR8fRqO2tqNmCB4VjRXEkcwdfHqIHRahG6v2DhcnX9pD+ eIcrqWon8brCjNzuq+Q1hk60njMdzh1J8rsLDysYROsLN1Ju6CWvMXS5HVcI1xVuOLefltcYmpSb ovMhQsudnCsc4zcu60LJV/f0G0lXhnaKgN+o3FF+Z+ERrstCFEzaJa8xdKl3DhSu60xGxv+NkN9d +NgRBvZNRKIiSBvTvteft5eXetL0VZOiyE0J/lWQazVXy/d8yHfbptEvXG8qQrXrZsH2Ih4e0tDv 3kslTo1pTru6vi4sGEON7e2fpylv38L3pLJzP43vJdTo/n/X0pu3VqCXbqpA9W8QF5GRxolDe+Wt Gx63x02fz2yh7iFlN6J/d8Jr/FC6sCj1E9MTvhUWjMbYfPAXfp9SY3vDGTWk13+Ix239a9Gzo+6j 7+bqx7B4eVwtVjDJ7x6iBUWoxJ0U5h9MFhd3lpYLfbMVrToqXo+fcHRaIS8ZGEvsbE+PaB3GKN6V Imw3Rv7wbfLaQyNah79IfzL8P2LskGrmG+OF6wsU4crttlq4HmMUrztOSZU6Cvu0kfaQ/3OlRKJV hLIIVVq9kcLlrYRWuEVo0ZLD8pKhYXMi5ZYQzs/URLh7Q5Ov7iFcjy4uiid3TqG4zxBFCw/Kaw5N OEVo8kWd5KVCx3JH/u9bwt5jHempQ2t/ay8smKzGgvYN+O8Squ9qX8mL0O8f0H+3/JwPavPic36D R3XtS75+gP4e9YNaZOYu6kspk3/h516KCkhjbGn7DK1s/DDNb3gv31Nppahkeyq71bmQ2j5QmRrX qEhv332pVFSWExaFdkb3xh/KWzVy+c4CajC9iVqUKvHV9LdoUWJrU/G57sDPpkJRFIsTm0hjW1Nj +Sp+Fk3n3SffBL8TrdnXkvqufoF+XOjdI/rN7Br0zKj76d7BtXhhyt7Ds6Pfk98lRNt5X4QW7zgt TLSBouRUjrx0+IoWHRSu0xih/sFMvW+QcHljuP72vmdH26XCfmO4pCIiVKLl/YWVIlRRMDFRuE5/ EY6iZUeE6zBG1tez+XjX8WxhvzFS64R+0VA0i9Dky7vwQi2Q4p1JwmWthlZZF6EK0bqEcYH+dIFg 2IVmwvUYorTQe+oHuxBJ1G+MkmNZfHwoyroI1RKt01+wC6QixYrG5b/+ICy4Qon+j11COaeOyWsL D9ub9fndF/FCtN+j+kJ0oOFiJLb3U1RYrm3+GN9TOeyZy2hAXd8e1XCCFZadn7qavqxRhd66tYJ6 fmUsxYd1/kUje/5M21YvoYyU02EV+5Fir7XuxGaq8/sruqL0File/SvweZ8ssgtT+W2jRH1K/LL4 EVNxqwS77+nU7Q2piaZ4jV/xkvzuIFrO6yKU/ZEWJdlA4c6LzjcfFK85Tmm1fqPUOwZQ6t2D+BWv zl0pYf0jz2k8X/gejZFrOE8w5ZbQDr+6UvPkJQITLesvIilCC+fuF65TFIUrQvsuZca5N1W4DlNc 1UP33yd/3E7xOEPkDdkkLxFYOEUom4eidm2k1x8tr9nMdTJHuEwkoVXme0Kl/w6Z708WrssUUgHq zgq9cEp7PLRzgvMMRwxS/h3anll3bmg5JBaL0PQn/pSXCB/7b7Zj0iBhQRZqHF4zV15bZJSr5RvX uJBGPqa/f6iV6F2rPHV7oBx1eLAiNX/kanrz1or0/I3lhYXdmYpXb7uYGjxyC7X96EVau2AGZaQm hfX3Jlaw97w7dRV1X/0mv9JduU9p84W1aea+vvIor62n5qsFpDYaza1Bb0y4l76e7WtrNv9+Wran mekm/CxYGytGx+5oK68ZouW8LkLz2KEoQaL1F5kfWLtwpyw4eqwRvkdjpEt/UI34hSghXmzhzgz+ x1u0nL+wWoTm9QjtUHnSpZ2ptMglLxUc26stXI8xyov3pIV0Kywp8v/aKS/hX8hFaIUOfHzxqmPi fk0Uzj/Ax+pISVw0VheXd+XJPiOM0yC0yqIIdTuKqHD6Hv7BTbQOXfyjC+X2WkOlztDnApMT4t0w sj4054JSZ4gXeEn/9kI50mFHEercl8aLdNE6jVG0/Ii8VHiy/j5EfWpfICzerMaGPyMrupn2r9fi heiketVp6jNX0NgnLqUBtcurr9G/TkXqV6cytahZld6/+2J68UZ2+PvMHwLXxvu1rqPOX71NCyeN oOMH91BRQf5ZWViWpQ7Lfd9Tv+ngz9R28cPUaE4Nun3Ag+re1ceH1RGeB6qNRQejdys88Dmvi9As qagUJVt/UbTY2iHDaCuctlv4/kxR1X+iDqdICJbURMvYFpU6UsbzYyzdRiacPeElRzLlpcySpYJH tIwxijf8LS8hFnIRqrlwLfP1v8RjNOFK0p9akfrgUOE4bShfk5jTaK6wXxRa4RahZRWpNYfwK9xD kTdqu3Adpghw4aAzIVm8jCCC/bs6oxcmSR+6Uv7Tj5w7rV3gx3g8bhooFXba4lEUQ5+9iooLfEdd ivKyqW+d0A5xz28X+HxQ1pe0e4s01nseZsYx3/eKsz5WhDa6uwovQllMkQrSb+6sJCz4yjrq31Ce Xrv9Yvr6uftpwsCudOrooaBzBIJj27DJvPt4ITl9++d8z+aOI/H8HNEvZ9egm+XzPlnc3PdhemvS VzTvwBI6knGEMgqsz38IzfldhH46XZyA/UTBDGtXAUaTKzlP+N5E4XEE/q7j3M4rhcsZI/mf3eUl xETL2B0ZL48LqxDlBWiV4BcXscgfEfhCLXYjdtFyomBj/QnncLyCJdigF9BorgzP/CT4nC9a5vuw dbYXoWpI2yDQrbtCPSeY7TVkezwDyWkT2t7U5Kt6BiwyzmgRKgfb6+w66v8DmD/sSnVjwWiMmS3+ G/D397jd9MfLNwmXNcakr55mf8zkJaV5fuIgDXrqctO4fnWr6F5z7YwxvBCd+H/VqddDFwuLw0ji tTsuoe9eqk1j+nSgrasXU3rKqYC/M5SdjSdm8kK06fz7aOsh771KNx5sSz/Mu5cfnr9r0COUV5wv jwa7nNdFaMGc0M8xZJH+9HB5yTOD7dESvS9RFK0O7aR99m07ouWNwQodf8lTNP6MRQi34mG/R6gF aNojw+SlAssfG9r5oWwPkydffE6glSKUYTfHF43RBvuGL3ZepKhPG3kD9OcP21WEWrk6viiMc4SV YDfQN3KHcVP9khAKMvbekkO8d25qgC8YiIUiVBslu0L7tjJ+P09D8WeME1tCu/sHw/69jnm/pnA9 xugb5Gb2LEa/e6+8Zi9WhI584jJhESmK/95djdp98jLt37GJiosKye12obA8i6TkHtcdZtdGVqG9 38gH53kRyhgTbbAo3hbePRhFWMLKabrAvP5LOlP+6O3ChMYuZjCN9xNZX86UlwqNaB2iSK0xUF5C TzTWX4RzTqjrSCal1flduJ6AIRWYgb49KfmG3uLljOHnPFB/Mt8N8UIZKUTnKlotQhl2NwPRuHAi uVpXeW0+sVqEaqXVCn56gRqVpLkhFYkKtnc01FsU5bReLC8VmlDPtcx4eay8hF5ZnRPKvuEs++vZ wvUEi5Kjwa/u3z1vrLD4U2Lg45fII8PD8uLiLl8J1xlqjP+0rnqqiYLtQR3Vsy1NHNKd9u/cIrcC gB3O+yKUfc+6KNkGiryB4X8rDcOSX8qNvwrXaYyiRfrvcmYXo4jGCYPduD6cCHGvIIvsZgvkd+Qj GucvLF2YJP3xSb6iu3B9/oJd/S2S8d8JwvHCuChevL38hVQICNcjigvj5XfkE0kRyrDTBkRjQ4rL zQUoczYUoeF+w5nyAYWfRhHOPTJF/80DRQj3klUi5+cl/D1p2XFhUuaH4W277B/my0v6d3T9AlPx ZwxXSWT3Gt0zd4xwvf4i/fBueUkAiCXnfRHK8K+8DKMQUyK74YyQviKSf4f2JZ2F6/AX2Z9792ay T//JV4Vw02wbI7fnGv7eFKIx/sLq1fHFUpEiWp+/KNmVLC/pk/V96AWVHWHcsxxpEcqk/5+1m8+z Ql8klotQT26x9KEuxL3aSlRoz/9NsQ+ESZXC+GBnQxTO3CP/Zl52FKHhnM/MIqP+GHnJwESFoDH2 zBPvAQ6EnSc66cunhOsLFpvH9JbXAgCxAkWoBiuuRInX7ki+zLdXKuWuEG5HcwbCk+fbkyHq9xdW i9DCibuE6/MXhXP2y0t6uY5lCced6ch4yfeHOBpFKP/Q8s/w9hoXLtHvddc6Zy5MksMj3+eXnSMr 6j/TwS48VNhShLLvxhesz1+kBTiH1SiUK+NZ9K1TkWa3epscScflJb3YXD6dsJ5mNn+D+oRwrmeo Mbc1vv0GIFagCBUo2vB32F9lF5Wo2IHcmq/EcyWFfsFExpsT5KWs41eMh/h7s0KH/ZFgRP3+IuO/ 4/ky4SoI856uDs3hTb7XSzBGGJU6mM4ZsyL9qeHi9QvCI58fGo0ilOF79gXLiMJ4IZKR1SKUYReJ icadichpsVB+V+F9IGGnb0SK3z80xH9XKdf3kpdiFw2Gfj609oNrOErZObGC9fmL5CsD3ynD6Pim pcJCMNrBLkgqyE7nOWlcg4eFY4wRjXuNAkBkUIQGwc7NTLm2lzAhRyPYrYVEV+wypeym8qH8IZeK 12hxJob27UGO9svkJaRtNP+AcIwp2O1tAlwwFEzqHaHdGJ6F8QIKdnqDaJwx3CF+S1QoQik8kq/2 3aYn1K8CzQyhMCo5mC5cVheXdpFHByZc1hCii2tYMZx8TU/h+LIOVpQZTxtR8KvXQzg9JuXmPvIS kSvZE9q/K+3twPih8vIh3kg+jG8IM8ppGto3r7HI/sb7tbXh8rhdNKvF/0yFYCQx4PFL6Mha/+eo rh3aTricEsPfuF0eCQBnCorQMLGCwe0opqK1x3kBKUrUpri4E+X1W8/3wFgtwpy7Uyj5Vs1tXy5o R3l/blP3okUb2wub8eIY3e/B/li5cwrlEWaurALzvVelQixP+sMarffJtj/7lqMswf0uHfEr/N7+ SOFKz6esBvpl2ZcWuNOiV3xquQudlNd7ra4gTbl3MDkPZcgjzFwZ+eZvKrqkExWtPKoWrKFgxVZu h+X69UjB5lHJCfGFW/6w7Zb5juH70atK72nZEf46oWBzn93LlZ3L6ZH+DUUUbB0FJd57doaxTbTY tnTuOE1J2kK5fDsqmJhQZv+uSo5nUdrTI3Tb0dFmScB73LLfMe8P85GA7K9m8Qsro8WTW8S/Ypad N6t9nfTnRvML/cKZe8Gwow0Zx/bSjGavCQtEY4x6pwY/NO9yBr73sUjW8YPU92H9d8Kf2iH+gAIA 9kIRCgAAAAC2QxEKAAAAALZDEQoAAAAAtkMRCgAAAAC2QxEKAAAAALZDEQoAAAAAtkMRCgAAAAC2 QxEKAAAAALZDEQoAAAAAtkMRCgAAAAC2QxEKAAAAALZDEQoAAAAAtkMRCgAAAAC2QxEKAAAAALZD EQoAAAAAtkMRCgAAAAC2QxEKAAAAALZDEQoAAAAAtkMRCgAAAAC2QxEKAAAAALZDEQoAAAAAtkMR CgAAAAC2QxEKAAAAALZDEQoAAAAAtkMRCgAAAAC2QxEKAAAAALZDEQoAAAAAtkMRCgAAAAC2QxEK AAAAALZDEQoAAAAAtkMRCgAAAAC2QxEKAAAAALZDEQoAAAAAtkMRCgAAAAC2QxEKAAAAALZDEQoA AAAAtkMRCgAAAAC2QxEKAAAAALZDEQoAAAAAtkMRCgAAAAC2QxEKAAAAALZDEQoAAAAAtkMRCgAA AAC2QxEKAAAAALZDEQoAAAAAtkMRCgAAAAC2QxEKAAAAALZDEQoAAAAAtkMRCgAAAAC2QxEKAAAA ALZDEQoAAAAAtkMRCgAAAAC2QxEKAAAAALZDEQoAAAAAtkMRCgAAAAC2QxEKAAAAALZDEQoAAAAA tkMRCgAAAAC2QxEKAAAAALZDEQoAAAAAtkMRCgAAAAC2QxEKAAAAALZDEQoAAAAAtkMRCgAAAAC2 QxEKAAAAALZDEQoAAAAAtkMRCgAAAAC2QxEKAAAAALZDEQoAAAAAtkMRCgAAAAC2QxEKAAAAALZD EQoAAAAAtkMRCgAAAAC2QxEKAAAAALZDEQoAAAAAtkMRCgAAAAC2QxEKAAAAALZTitDTbrc7D4FA IBAIBAKBsCNOezzJ/w+zC6dxtQvFvgAAAABJRU5ErkJgglBLAwQUAAYACAAAACEArtPjD+EAAAAM AQAADwAAAGRycy9kb3ducmV2LnhtbEyPwUrDQBCG74LvsIzgrd1srDXGbEop6qkUbAXxNk2mSWh2 N2S3Sfr2jie9fcP8/PNNtppMKwbqfeOsBjWPQJAtXNnYSsPn4W2WgPABbYmts6ThSh5W+e1Nhmnp RvtBwz5UgkusT1FDHUKXSumLmgz6uevI8u7keoOBx76SZY8jl5tWxlG0lAYbyxdq7GhTU3HeX4yG 9xHH9YN6Hbbn0+b6fXjcfW0VaX1/N61fQASawl8YfvVZHXJ2OrqLLb1oNczUQj1xlmkRL0FwJH5O GI4MkUpA5pn8/0T+AwAA//8DAFBLAwQUAAYACAAAACEAqiYOvrwAAAAhAQAAGQAAAGRycy9fcmVs cy9lMm9Eb2MueG1sLnJlbHOEj0FqwzAQRfeF3EHMPpadRSjFsjeh4G1IDjBIY1nEGglJLfXtI8gm gUCX8z//PaYf//wqfillF1hB17QgiHUwjq2C6+V7/wkiF2SDa2BSsFGGcdh99GdasdRRXlzMolI4 K1hKiV9SZr2Qx9yESFybOSSPpZ7Jyoj6hpbkoW2PMj0zYHhhiskoSJPpQFy2WM3/s8M8O02noH88 cXmjkM5XdwVislQUeDIOH2HXRLYgh16+PDbcAQAA//8DAFBLAQItABQABgAIAAAAIQCxgme2CgEA ABMCAAATAAAAAAAAAAAAAAAAAAAAAABbQ29udGVudF9UeXBlc10ueG1sUEsBAi0AFAAGAAgAAAAh ADj9If/WAAAAlAEAAAsAAAAAAAAAAAAAAAAAOwEAAF9yZWxzLy5yZWxzUEsBAi0AFAAGAAgAAAAh ANcaxAMiAwAAQQcAAA4AAAAAAAAAAAAAAAAAOgIAAGRycy9lMm9Eb2MueG1sUEsBAi0ACgAAAAAA AAAhAEaUPATWZAAA1mQAABQAAAAAAAAAAAAAAAAAiAUAAGRycy9tZWRpYS9pbWFnZTEucG5nUEsB Ai0AFAAGAAgAAAAhAK7T4w/hAAAADAEAAA8AAAAAAAAAAAAAAAAAkGoAAGRycy9kb3ducmV2Lnht bFBLAQItABQABgAIAAAAIQCqJg6+vAAAACEBAAAZAAAAAAAAAAAAAAAAAJ5rAABkcnMvX3JlbHMv ZTJvRG9jLnhtbC5yZWxzUEsFBgAAAAAGAAYAfAEAAJFsAAAAAA== " o:spid="_x0000_s1026" style="position:absolute;left:0;text-align:left;margin-left:-70.85pt;margin-top:-21.3pt;width:220.15pt;height:122.2pt;z-index:251659264" w14:anchorId="2FABFD52">
              <v:shapetype coordsize="21600,21600" id="_x0000_t202" o:spt="202" path="m,l,21600r21600,l21600,xe">
                <v:stroke joinstyle="miter"/>
                <v:path gradientshapeok="t" o:connecttype="rect"/>
              </v:shapetype>
              <v:shape filled="f" id="Text Box 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jpdbwgAAANoAAAAPAAAAZHJzL2Rvd25yZXYueG1sRI9Bi8Iw FITvwv6H8Bb2pqkeRLtGEVlBEBZrPXh82zzbYPPSbaLWf28EweMwM98ws0Vna3Gl1hvHCoaDBARx 4bThUsEhX/cnIHxA1lg7JgV38rCYf/RmmGp344yu+1CKCGGfooIqhCaV0hcVWfQD1xBH7+RaiyHK tpS6xVuE21qOkmQsLRqOCxU2tKqoOO8vVsHyyNmP+f/922WnzOT5NOHt+KzU12e3/AYRqAvv8Ku9 0QpG8LwSb4CcPwAAAP//AwBQSwECLQAUAAYACAAAACEA2+H2y+4AAACFAQAAEwAAAAAAAAAAAAAA AAAAAAAAW0NvbnRlbnRfVHlwZXNdLnhtbFBLAQItABQABgAIAAAAIQBa9CxbvwAAABUBAAALAAAA AAAAAAAAAAAAAB8BAABfcmVscy8ucmVsc1BLAQItABQABgAIAAAAIQDYjpdbwgAAANoAAAAPAAAA AAAAAAAAAAAAAAcCAABkcnMvZG93bnJldi54bWxQSwUGAAAAAAMAAwC3AAAA9gIAAAAA " o:spid="_x0000_s1027" stroked="f" style="position:absolute;left:2445;top:5316;width:22873;height:10204;visibility:visible;mso-wrap-style:square;v-text-anchor:top" type="#_x0000_t202">
                <v:textbox inset="0,0,0,0">
                  <w:txbxContent>
                    <w:p w14:paraId="57C73F9E" w14:textId="77777777" w:rsidP="00264EE1" w:rsidR="00264EE1" w:rsidRDefault="00264EE1">
                      <w:pPr>
                        <w:pStyle w:val="NormalWeb"/>
                        <w:spacing w:after="0" w:afterAutospacing="0" w:before="0" w:beforeAutospacing="0"/>
                      </w:pPr>
                      <w:r>
                        <w:rPr>
                          <w:rFonts w:ascii="Arial" w:eastAsia="Times New Roman" w:hAnsi="Arial"/>
                          <w:color w:val="808080"/>
                          <w:kern w:val="24"/>
                          <w:sz w:val="16"/>
                          <w:szCs w:val="16"/>
                        </w:rPr>
                        <w:t> </w:t>
                      </w:r>
                    </w:p>
                    <w:p w14:paraId="11E07D1F" w14:textId="77777777" w:rsidP="00264EE1" w:rsidR="00264EE1" w:rsidRDefault="00264EE1">
                      <w:pPr>
                        <w:pStyle w:val="NormalWeb"/>
                        <w:spacing w:after="0" w:afterAutospacing="0" w:before="0" w:beforeAutospacing="0"/>
                      </w:pPr>
                      <w:r>
                        <w:rPr>
                          <w:rFonts w:ascii="Verdana" w:eastAsia="Times New Roman" w:hAnsi="Verdana"/>
                          <w:color w:val="808080"/>
                          <w:kern w:val="24"/>
                          <w:sz w:val="16"/>
                          <w:szCs w:val="16"/>
                        </w:rPr>
                        <w:t>CPK Production Strasbourg S.A.S.</w:t>
                      </w:r>
                    </w:p>
                    <w:p w14:paraId="6C2CD73D" w14:textId="77777777" w:rsidP="00264EE1" w:rsidR="00264EE1" w:rsidRDefault="00264EE1">
                      <w:pPr>
                        <w:pStyle w:val="NormalWeb"/>
                        <w:spacing w:after="0" w:afterAutospacing="0" w:before="0" w:beforeAutospacing="0"/>
                      </w:pPr>
                      <w:r>
                        <w:rPr>
                          <w:rFonts w:ascii="Verdana" w:eastAsia="Times New Roman" w:hAnsi="Verdana"/>
                          <w:color w:val="808080"/>
                          <w:kern w:val="24"/>
                          <w:sz w:val="16"/>
                          <w:szCs w:val="16"/>
                        </w:rPr>
                        <w:t>12 route de la Fédération</w:t>
                      </w:r>
                    </w:p>
                    <w:p w14:paraId="0F4A3C38" w14:textId="77777777" w:rsidP="00264EE1" w:rsidR="00264EE1" w:rsidRDefault="00264EE1">
                      <w:pPr>
                        <w:pStyle w:val="NormalWeb"/>
                        <w:spacing w:after="0" w:afterAutospacing="0" w:before="0" w:beforeAutospacing="0"/>
                      </w:pPr>
                      <w:r>
                        <w:rPr>
                          <w:rFonts w:ascii="Verdana" w:eastAsia="Times New Roman" w:hAnsi="Verdana"/>
                          <w:color w:val="808080"/>
                          <w:kern w:val="24"/>
                          <w:sz w:val="16"/>
                          <w:szCs w:val="16"/>
                        </w:rPr>
                        <w:t xml:space="preserve">BP 64 </w:t>
                      </w:r>
                    </w:p>
                    <w:p w14:paraId="2DF4E9F7" w14:textId="77777777" w:rsidP="00264EE1" w:rsidR="00264EE1" w:rsidRDefault="00264EE1">
                      <w:pPr>
                        <w:pStyle w:val="NormalWeb"/>
                        <w:spacing w:after="0" w:afterAutospacing="0" w:before="0" w:beforeAutospacing="0"/>
                      </w:pPr>
                      <w:r>
                        <w:rPr>
                          <w:rFonts w:ascii="Verdana" w:eastAsia="Times New Roman" w:hAnsi="Verdana"/>
                          <w:color w:val="808080"/>
                          <w:kern w:val="24"/>
                          <w:sz w:val="16"/>
                          <w:szCs w:val="16"/>
                        </w:rPr>
                        <w:t>67027 Strasbourg Cedex - France</w:t>
                      </w:r>
                    </w:p>
                    <w:p w14:paraId="27C0765C" w14:textId="77777777" w:rsidP="00264EE1" w:rsidR="00264EE1" w:rsidRDefault="00264EE1">
                      <w:pPr>
                        <w:pStyle w:val="NormalWeb"/>
                        <w:spacing w:after="0" w:afterAutospacing="0" w:before="0" w:beforeAutospacing="0"/>
                      </w:pPr>
                      <w:r>
                        <w:rPr>
                          <w:rFonts w:ascii="Verdana" w:eastAsia="Times New Roman" w:hAnsi="Verdana"/>
                          <w:color w:val="808080"/>
                          <w:kern w:val="24"/>
                          <w:sz w:val="16"/>
                          <w:szCs w:val="16"/>
                        </w:rPr>
                        <w:t xml:space="preserve">T: 00 33 (0)3 88 31 91 00 </w:t>
                      </w:r>
                    </w:p>
                    <w:p w14:paraId="1D8961CB" w14:textId="77777777" w:rsidP="00264EE1" w:rsidR="00264EE1" w:rsidRDefault="00CE3A87">
                      <w:pPr>
                        <w:pStyle w:val="NormalWeb"/>
                        <w:spacing w:after="0" w:afterAutospacing="0" w:before="0" w:beforeAutospacing="0"/>
                      </w:pPr>
                      <w:hyperlink r:id="rId3" w:history="1">
                        <w:r w:rsidR="00264EE1">
                          <w:rPr>
                            <w:rStyle w:val="Lienhypertexte"/>
                            <w:rFonts w:ascii="Verdana" w:eastAsia="Times New Roman" w:hAnsi="Verdana"/>
                            <w:color w:val="808080"/>
                            <w:kern w:val="24"/>
                            <w:sz w:val="16"/>
                            <w:szCs w:val="16"/>
                          </w:rPr>
                          <w:t>https://www.carambarco.com</w:t>
                        </w:r>
                      </w:hyperlink>
                    </w:p>
                    <w:p w14:paraId="3A796F54" w14:textId="77777777" w:rsidP="00264EE1" w:rsidR="00264EE1" w:rsidRDefault="00264EE1">
                      <w:pPr>
                        <w:pStyle w:val="NormalWeb"/>
                        <w:spacing w:after="0" w:afterAutospacing="0" w:before="0" w:beforeAutospacing="0"/>
                      </w:pPr>
                      <w:r>
                        <w:rPr>
                          <w:rFonts w:ascii="Verdana" w:eastAsia="Times New Roman" w:hAnsi="Verdana"/>
                          <w:color w:val="808080"/>
                          <w:kern w:val="24"/>
                          <w:sz w:val="16"/>
                          <w:szCs w:val="16"/>
                        </w:rPr>
                        <w:t> </w:t>
                      </w:r>
                    </w:p>
                  </w:txbxContent>
                </v:textbox>
              </v:shape>
              <v:shapetype coordsize="21600,21600" filled="f" id="_x0000_t75" o:preferrelative="t" o:spt="75" path="m@4@5l@4@11@9@11@9@5xe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aspectratio="t" v:ext="edit"/>
              </v:shapetype>
              <v:shape id="Image 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3ibzxAAAANoAAAAPAAAAZHJzL2Rvd25yZXYueG1sRI/NasMw EITvgbyD2EAvoZbbQCmOFeMUCqU55efQ49ba2CbWyrFUxe3TR4FCjsPMfMPkxWg6EWhwrWUFT0kK griyuuVawWH//vgKwnlkjZ1lUvBLDorVdJJjpu2FtxR2vhYRwi5DBY33fSalqxoy6BLbE0fvaAeD PsqhlnrAS4SbTj6n6Ys02HJcaLCnt4aq0+7HKEjd31f47PZhPd/6b7JlOG/sUamH2VguQXga/T38 3/7QChZwuxJvgFxdAQAA//8DAFBLAQItABQABgAIAAAAIQDb4fbL7gAAAIUBAAATAAAAAAAAAAAA AAAAAAAAAABbQ29udGVudF9UeXBlc10ueG1sUEsBAi0AFAAGAAgAAAAhAFr0LFu/AAAAFQEAAAsA AAAAAAAAAAAAAAAAHwEAAF9yZWxzLy5yZWxzUEsBAi0AFAAGAAgAAAAhADveJvPEAAAA2gAAAA8A AAAAAAAAAAAAAAAABwIAAGRycy9kb3ducmV2LnhtbFBLBQYAAAAAAwADALcAAAD4AgAAAAA= " o:spid="_x0000_s1028" style="position:absolute;width:27959;height:4210;visibility:visible;mso-wrap-style:square" type="#_x0000_t75">
                <v:imagedata cropbottom="24467f" croptop="24642f" o:title="" r:id="rId4"/>
              </v:shape>
            </v:group>
          </w:pict>
        </mc:Fallback>
      </mc:AlternateContent>
    </w:r>
  </w:p>
</w:hdr>
</file>

<file path=word/header3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4E46B8E" w14:textId="77777777" w:rsidR="00264EE1" w:rsidRDefault="00264EE1">
    <w:pPr>
      <w:pStyle w:val="En-tte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9F47EEF"/>
    <w:multiLevelType w:val="hybridMultilevel"/>
    <w:tmpl w:val="1E98F446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0A8B3213"/>
    <w:multiLevelType w:val="hybridMultilevel"/>
    <w:tmpl w:val="75D4C4C0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1BD31E4F"/>
    <w:multiLevelType w:val="hybridMultilevel"/>
    <w:tmpl w:val="BF2CA56A"/>
    <w:lvl w:ilvl="0" w:tplc="CB70341E">
      <w:start w:val="12"/>
      <w:numFmt w:val="bullet"/>
      <w:lvlText w:val="-"/>
      <w:lvlJc w:val="left"/>
      <w:pPr>
        <w:ind w:hanging="360" w:left="432"/>
      </w:pPr>
      <w:rPr>
        <w:rFonts w:ascii="Verdana" w:cs="Times New Roman" w:eastAsia="Times New Roman" w:hAnsi="Verdana" w:hint="default"/>
      </w:rPr>
    </w:lvl>
    <w:lvl w:ilvl="1" w:tentative="1" w:tplc="040C0003">
      <w:start w:val="1"/>
      <w:numFmt w:val="bullet"/>
      <w:lvlText w:val="o"/>
      <w:lvlJc w:val="left"/>
      <w:pPr>
        <w:ind w:hanging="360" w:left="1152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1872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592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312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032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4752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472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192"/>
      </w:pPr>
      <w:rPr>
        <w:rFonts w:ascii="Wingdings" w:hAnsi="Wingdings" w:hint="default"/>
      </w:rPr>
    </w:lvl>
  </w:abstractNum>
  <w:abstractNum w:abstractNumId="3">
    <w:nsid w:val="44C800D1"/>
    <w:multiLevelType w:val="hybridMultilevel"/>
    <w:tmpl w:val="06E85094"/>
    <w:lvl w:ilvl="0" w:tplc="040C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00"/>
  <w:proofState w:grammar="clean" w:spelling="clean"/>
  <w:attachedTemplate r:id="rId1"/>
  <w:defaultTabStop w:val="708"/>
  <w:hyphenationZone w:val="425"/>
  <w:characterSpacingControl w:val="doNotCompress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EE0"/>
    <w:rsid w:val="000123D3"/>
    <w:rsid w:val="00054D45"/>
    <w:rsid w:val="00143AE8"/>
    <w:rsid w:val="001C2363"/>
    <w:rsid w:val="001C2DE5"/>
    <w:rsid w:val="001F4CDB"/>
    <w:rsid w:val="00206212"/>
    <w:rsid w:val="0022299E"/>
    <w:rsid w:val="00264EE1"/>
    <w:rsid w:val="002B2612"/>
    <w:rsid w:val="002B510F"/>
    <w:rsid w:val="002E0E8B"/>
    <w:rsid w:val="002E45B8"/>
    <w:rsid w:val="00385A0F"/>
    <w:rsid w:val="003C5D84"/>
    <w:rsid w:val="0042264D"/>
    <w:rsid w:val="0042787B"/>
    <w:rsid w:val="004334D1"/>
    <w:rsid w:val="00496085"/>
    <w:rsid w:val="004B1043"/>
    <w:rsid w:val="004F7232"/>
    <w:rsid w:val="005169E6"/>
    <w:rsid w:val="0053658C"/>
    <w:rsid w:val="005D2963"/>
    <w:rsid w:val="005E2476"/>
    <w:rsid w:val="0061026C"/>
    <w:rsid w:val="00623457"/>
    <w:rsid w:val="00625D04"/>
    <w:rsid w:val="0063149F"/>
    <w:rsid w:val="00657F06"/>
    <w:rsid w:val="006E3FA6"/>
    <w:rsid w:val="00711F26"/>
    <w:rsid w:val="00755EE0"/>
    <w:rsid w:val="00762F0C"/>
    <w:rsid w:val="00832BE4"/>
    <w:rsid w:val="0086553A"/>
    <w:rsid w:val="009F0400"/>
    <w:rsid w:val="009F177C"/>
    <w:rsid w:val="00A00122"/>
    <w:rsid w:val="00A01D48"/>
    <w:rsid w:val="00A421FF"/>
    <w:rsid w:val="00A93853"/>
    <w:rsid w:val="00AA4334"/>
    <w:rsid w:val="00B05D97"/>
    <w:rsid w:val="00B41569"/>
    <w:rsid w:val="00B52B9A"/>
    <w:rsid w:val="00B7494F"/>
    <w:rsid w:val="00B95712"/>
    <w:rsid w:val="00BC4674"/>
    <w:rsid w:val="00C237EB"/>
    <w:rsid w:val="00CE3A87"/>
    <w:rsid w:val="00CF038B"/>
    <w:rsid w:val="00D24C1E"/>
    <w:rsid w:val="00D46F1F"/>
    <w:rsid w:val="00D5410D"/>
    <w:rsid w:val="00D82F75"/>
    <w:rsid w:val="00DB7183"/>
    <w:rsid w:val="00E02E90"/>
    <w:rsid w:val="00EA64A6"/>
    <w:rsid w:val="00ED74F8"/>
    <w:rsid w:val="00EF0C15"/>
    <w:rsid w:val="00EF136A"/>
    <w:rsid w:val="00F00DA0"/>
    <w:rsid w:val="00F5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  <w14:docId w14:val="475A0F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0"/>
    <w:lsdException w:name="heading 3" w:qFormat="1" w:uiPriority="9"/>
    <w:lsdException w:name="heading 4" w:qFormat="1" w:uiPriority="0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Body Text" w:uiPriority="0"/>
    <w:lsdException w:name="Subtitle" w:qFormat="1" w:semiHidden="0" w:uiPriority="11" w:unhideWhenUsed="0"/>
    <w:lsdException w:name="Body Text 2" w:uiPriority="0"/>
    <w:lsdException w:name="Body Text 3" w:uiPriority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CF038B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/>
    </w:rPr>
  </w:style>
  <w:style w:styleId="Titre2" w:type="paragraph">
    <w:name w:val="heading 2"/>
    <w:basedOn w:val="Normal"/>
    <w:next w:val="Normal"/>
    <w:link w:val="Titre2Car"/>
    <w:qFormat/>
    <w:rsid w:val="00CF038B"/>
    <w:pPr>
      <w:keepNext/>
      <w:outlineLvl w:val="1"/>
    </w:pPr>
    <w:rPr>
      <w:b/>
      <w:sz w:val="28"/>
    </w:rPr>
  </w:style>
  <w:style w:styleId="Titre4" w:type="paragraph">
    <w:name w:val="heading 4"/>
    <w:basedOn w:val="Normal"/>
    <w:next w:val="Normal"/>
    <w:link w:val="Titre4Car"/>
    <w:qFormat/>
    <w:rsid w:val="00CF038B"/>
    <w:pPr>
      <w:keepNext/>
      <w:outlineLvl w:val="3"/>
    </w:pPr>
    <w:rPr>
      <w:rFonts w:ascii="Arial" w:hAnsi="Arial"/>
      <w:b/>
      <w:sz w:val="24"/>
      <w:u w:val="single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385A0F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385A0F"/>
  </w:style>
  <w:style w:styleId="Pieddepage" w:type="paragraph">
    <w:name w:val="footer"/>
    <w:basedOn w:val="Normal"/>
    <w:link w:val="PieddepageCar"/>
    <w:uiPriority w:val="99"/>
    <w:unhideWhenUsed/>
    <w:rsid w:val="00385A0F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385A0F"/>
  </w:style>
  <w:style w:styleId="NormalWeb" w:type="paragraph">
    <w:name w:val="Normal (Web)"/>
    <w:basedOn w:val="Normal"/>
    <w:uiPriority w:val="99"/>
    <w:semiHidden/>
    <w:unhideWhenUsed/>
    <w:rsid w:val="00385A0F"/>
    <w:pPr>
      <w:spacing w:after="100" w:afterAutospacing="1" w:before="100" w:beforeAutospacing="1"/>
    </w:pPr>
    <w:rPr>
      <w:rFonts w:eastAsiaTheme="minorEastAsia"/>
      <w:sz w:val="24"/>
      <w:szCs w:val="24"/>
    </w:rPr>
  </w:style>
  <w:style w:styleId="Textedebulles" w:type="paragraph">
    <w:name w:val="Balloon Text"/>
    <w:basedOn w:val="Normal"/>
    <w:link w:val="TextedebullesCar"/>
    <w:uiPriority w:val="99"/>
    <w:semiHidden/>
    <w:unhideWhenUsed/>
    <w:rsid w:val="0063149F"/>
    <w:rPr>
      <w:rFonts w:ascii="Segoe UI" w:cs="Segoe UI" w:hAnsi="Segoe UI"/>
      <w:sz w:val="18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63149F"/>
    <w:rPr>
      <w:rFonts w:ascii="Segoe UI" w:cs="Segoe UI" w:hAnsi="Segoe UI"/>
      <w:sz w:val="18"/>
      <w:szCs w:val="18"/>
    </w:rPr>
  </w:style>
  <w:style w:styleId="Lienhypertexte" w:type="character">
    <w:name w:val="Hyperlink"/>
    <w:basedOn w:val="Policepardfaut"/>
    <w:uiPriority w:val="99"/>
    <w:semiHidden/>
    <w:unhideWhenUsed/>
    <w:rsid w:val="00264EE1"/>
    <w:rPr>
      <w:color w:val="0000FF"/>
      <w:u w:val="single"/>
    </w:rPr>
  </w:style>
  <w:style w:customStyle="1" w:styleId="Titre2Car" w:type="character">
    <w:name w:val="Titre 2 Car"/>
    <w:basedOn w:val="Policepardfaut"/>
    <w:link w:val="Titre2"/>
    <w:rsid w:val="00CF038B"/>
    <w:rPr>
      <w:rFonts w:ascii="Times New Roman" w:cs="Times New Roman" w:eastAsia="Times New Roman" w:hAnsi="Times New Roman"/>
      <w:b/>
      <w:sz w:val="28"/>
      <w:szCs w:val="20"/>
      <w:lang w:eastAsia="fr-FR"/>
    </w:rPr>
  </w:style>
  <w:style w:customStyle="1" w:styleId="Titre4Car" w:type="character">
    <w:name w:val="Titre 4 Car"/>
    <w:basedOn w:val="Policepardfaut"/>
    <w:link w:val="Titre4"/>
    <w:rsid w:val="00CF038B"/>
    <w:rPr>
      <w:rFonts w:ascii="Arial" w:cs="Times New Roman" w:eastAsia="Times New Roman" w:hAnsi="Arial"/>
      <w:b/>
      <w:sz w:val="24"/>
      <w:szCs w:val="20"/>
      <w:u w:val="single"/>
      <w:lang w:eastAsia="fr-FR"/>
    </w:rPr>
  </w:style>
  <w:style w:styleId="Corpsdetexte" w:type="paragraph">
    <w:name w:val="Body Text"/>
    <w:basedOn w:val="Normal"/>
    <w:link w:val="CorpsdetexteCar"/>
    <w:rsid w:val="00CF038B"/>
    <w:rPr>
      <w:sz w:val="24"/>
    </w:rPr>
  </w:style>
  <w:style w:customStyle="1" w:styleId="CorpsdetexteCar" w:type="character">
    <w:name w:val="Corps de texte Car"/>
    <w:basedOn w:val="Policepardfaut"/>
    <w:link w:val="Corpsdetexte"/>
    <w:rsid w:val="00CF038B"/>
    <w:rPr>
      <w:rFonts w:ascii="Times New Roman" w:cs="Times New Roman" w:eastAsia="Times New Roman" w:hAnsi="Times New Roman"/>
      <w:sz w:val="24"/>
      <w:szCs w:val="20"/>
      <w:lang w:eastAsia="fr-FR"/>
    </w:rPr>
  </w:style>
  <w:style w:styleId="Corpsdetexte2" w:type="paragraph">
    <w:name w:val="Body Text 2"/>
    <w:basedOn w:val="Normal"/>
    <w:link w:val="Corpsdetexte2Car"/>
    <w:rsid w:val="00CF038B"/>
    <w:pPr>
      <w:tabs>
        <w:tab w:pos="9072" w:val="left"/>
      </w:tabs>
      <w:ind w:right="-1417"/>
    </w:pPr>
    <w:rPr>
      <w:sz w:val="24"/>
    </w:rPr>
  </w:style>
  <w:style w:customStyle="1" w:styleId="Corpsdetexte2Car" w:type="character">
    <w:name w:val="Corps de texte 2 Car"/>
    <w:basedOn w:val="Policepardfaut"/>
    <w:link w:val="Corpsdetexte2"/>
    <w:rsid w:val="00CF038B"/>
    <w:rPr>
      <w:rFonts w:ascii="Times New Roman" w:cs="Times New Roman" w:eastAsia="Times New Roman" w:hAnsi="Times New Roman"/>
      <w:sz w:val="24"/>
      <w:szCs w:val="20"/>
      <w:lang w:eastAsia="fr-FR"/>
    </w:rPr>
  </w:style>
  <w:style w:styleId="Corpsdetexte3" w:type="paragraph">
    <w:name w:val="Body Text 3"/>
    <w:basedOn w:val="Normal"/>
    <w:link w:val="Corpsdetexte3Car"/>
    <w:rsid w:val="00CF038B"/>
    <w:pPr>
      <w:jc w:val="both"/>
    </w:pPr>
    <w:rPr>
      <w:rFonts w:ascii="Arial" w:hAnsi="Arial"/>
      <w:sz w:val="24"/>
    </w:rPr>
  </w:style>
  <w:style w:customStyle="1" w:styleId="Corpsdetexte3Car" w:type="character">
    <w:name w:val="Corps de texte 3 Car"/>
    <w:basedOn w:val="Policepardfaut"/>
    <w:link w:val="Corpsdetexte3"/>
    <w:rsid w:val="00CF038B"/>
    <w:rPr>
      <w:rFonts w:ascii="Arial" w:cs="Times New Roman" w:eastAsia="Times New Roman" w:hAnsi="Arial"/>
      <w:sz w:val="24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3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2">
    <w:name w:val="heading 2"/>
    <w:basedOn w:val="Normal"/>
    <w:next w:val="Normal"/>
    <w:link w:val="Titre2Car"/>
    <w:qFormat/>
    <w:rsid w:val="00CF038B"/>
    <w:pPr>
      <w:keepNext/>
      <w:outlineLvl w:val="1"/>
    </w:pPr>
    <w:rPr>
      <w:b/>
      <w:sz w:val="28"/>
    </w:rPr>
  </w:style>
  <w:style w:type="paragraph" w:styleId="Titre4">
    <w:name w:val="heading 4"/>
    <w:basedOn w:val="Normal"/>
    <w:next w:val="Normal"/>
    <w:link w:val="Titre4Car"/>
    <w:qFormat/>
    <w:rsid w:val="00CF038B"/>
    <w:pPr>
      <w:keepNext/>
      <w:outlineLvl w:val="3"/>
    </w:pPr>
    <w:rPr>
      <w:rFonts w:ascii="Arial" w:hAnsi="Arial"/>
      <w:b/>
      <w:sz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A0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85A0F"/>
  </w:style>
  <w:style w:type="paragraph" w:styleId="Pieddepage">
    <w:name w:val="footer"/>
    <w:basedOn w:val="Normal"/>
    <w:link w:val="PieddepageCar"/>
    <w:uiPriority w:val="99"/>
    <w:unhideWhenUsed/>
    <w:rsid w:val="00385A0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85A0F"/>
  </w:style>
  <w:style w:type="paragraph" w:styleId="NormalWeb">
    <w:name w:val="Normal (Web)"/>
    <w:basedOn w:val="Normal"/>
    <w:uiPriority w:val="99"/>
    <w:semiHidden/>
    <w:unhideWhenUsed/>
    <w:rsid w:val="00385A0F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3149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149F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semiHidden/>
    <w:unhideWhenUsed/>
    <w:rsid w:val="00264EE1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rsid w:val="00CF038B"/>
    <w:rPr>
      <w:rFonts w:ascii="Times New Roman" w:eastAsia="Times New Roman" w:hAnsi="Times New Roman" w:cs="Times New Roman"/>
      <w:b/>
      <w:sz w:val="28"/>
      <w:szCs w:val="20"/>
      <w:lang w:eastAsia="fr-FR"/>
    </w:rPr>
  </w:style>
  <w:style w:type="character" w:customStyle="1" w:styleId="Titre4Car">
    <w:name w:val="Titre 4 Car"/>
    <w:basedOn w:val="Policepardfaut"/>
    <w:link w:val="Titre4"/>
    <w:rsid w:val="00CF038B"/>
    <w:rPr>
      <w:rFonts w:ascii="Arial" w:eastAsia="Times New Roman" w:hAnsi="Arial" w:cs="Times New Roman"/>
      <w:b/>
      <w:sz w:val="24"/>
      <w:szCs w:val="20"/>
      <w:u w:val="single"/>
      <w:lang w:eastAsia="fr-FR"/>
    </w:rPr>
  </w:style>
  <w:style w:type="paragraph" w:styleId="Corpsdetexte">
    <w:name w:val="Body Text"/>
    <w:basedOn w:val="Normal"/>
    <w:link w:val="CorpsdetexteCar"/>
    <w:rsid w:val="00CF038B"/>
    <w:rPr>
      <w:sz w:val="24"/>
    </w:rPr>
  </w:style>
  <w:style w:type="character" w:customStyle="1" w:styleId="CorpsdetexteCar">
    <w:name w:val="Corps de texte Car"/>
    <w:basedOn w:val="Policepardfaut"/>
    <w:link w:val="Corpsdetexte"/>
    <w:rsid w:val="00CF038B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Corpsdetexte2">
    <w:name w:val="Body Text 2"/>
    <w:basedOn w:val="Normal"/>
    <w:link w:val="Corpsdetexte2Car"/>
    <w:rsid w:val="00CF038B"/>
    <w:pPr>
      <w:tabs>
        <w:tab w:val="left" w:pos="9072"/>
      </w:tabs>
      <w:ind w:right="-1417"/>
    </w:pPr>
    <w:rPr>
      <w:sz w:val="24"/>
    </w:rPr>
  </w:style>
  <w:style w:type="character" w:customStyle="1" w:styleId="Corpsdetexte2Car">
    <w:name w:val="Corps de texte 2 Car"/>
    <w:basedOn w:val="Policepardfaut"/>
    <w:link w:val="Corpsdetexte2"/>
    <w:rsid w:val="00CF038B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Corpsdetexte3">
    <w:name w:val="Body Text 3"/>
    <w:basedOn w:val="Normal"/>
    <w:link w:val="Corpsdetexte3Car"/>
    <w:rsid w:val="00CF038B"/>
    <w:pPr>
      <w:jc w:val="both"/>
    </w:pPr>
    <w:rPr>
      <w:rFonts w:ascii="Arial" w:hAnsi="Arial"/>
      <w:sz w:val="24"/>
    </w:rPr>
  </w:style>
  <w:style w:type="character" w:customStyle="1" w:styleId="Corpsdetexte3Car">
    <w:name w:val="Corps de texte 3 Car"/>
    <w:basedOn w:val="Policepardfaut"/>
    <w:link w:val="Corpsdetexte3"/>
    <w:rsid w:val="00CF038B"/>
    <w:rPr>
      <w:rFonts w:ascii="Arial" w:eastAsia="Times New Roman" w:hAnsi="Arial" w:cs="Times New Roman"/>
      <w:sz w:val="24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footer2.xml" Type="http://schemas.openxmlformats.org/officeDocument/2006/relationships/footer"/><Relationship Id="rId13" Target="header3.xml" Type="http://schemas.openxmlformats.org/officeDocument/2006/relationships/header"/><Relationship Id="rId14" Target="footer3.xml" Type="http://schemas.openxmlformats.org/officeDocument/2006/relationships/footer"/><Relationship Id="rId15" Target="fontTable.xml" Type="http://schemas.openxmlformats.org/officeDocument/2006/relationships/fontTable"/><Relationship Id="rId16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header1.xml" Type="http://schemas.openxmlformats.org/officeDocument/2006/relationships/header"/></Relationships>
</file>

<file path=word/_rels/header2.xml.rels><?xml version="1.0" encoding="UTF-8" standalone="no"?><Relationships xmlns="http://schemas.openxmlformats.org/package/2006/relationships"><Relationship Id="rId1" Target="https://www.carambarco.com/" TargetMode="External" Type="http://schemas.openxmlformats.org/officeDocument/2006/relationships/hyperlink"/><Relationship Id="rId2" Target="media/image1.png" Type="http://schemas.openxmlformats.org/officeDocument/2006/relationships/image"/><Relationship Id="rId3" Target="https://www.carambarco.com/" TargetMode="External" Type="http://schemas.openxmlformats.org/officeDocument/2006/relationships/hyperlink"/><Relationship Id="rId4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TEMP/Stock/20180327_Accord.dot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4883D-EEA7-46EB-9EEC-FED4A1A30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20180327_Accord.dotx</Template>
  <TotalTime>0</TotalTime>
  <Pages>2</Pages>
  <Words>328</Words>
  <Characters>1804</Characters>
  <Application>Microsoft Office Word</Application>
  <DocSecurity>0</DocSecurity>
  <Lines>15</Lines>
  <Paragraphs>4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>ProConf</Company>
  <LinksUpToDate>false</LinksUpToDate>
  <CharactersWithSpaces>2128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2022-05-17T14:28:00Z</dcterms:created>
  <cp:lastPrinted>2022-04-04T12:33:00Z</cp:lastPrinted>
  <dcterms:modified xsi:type="dcterms:W3CDTF">2022-05-17T14:28:00Z</dcterms:modified>
  <cp:revision>2</cp:revision>
</cp:coreProperties>
</file>